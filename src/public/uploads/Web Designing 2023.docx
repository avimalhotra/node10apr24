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E9019B" w:rsidP="002F05A3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07F1CC08ACF84F4A9722AB6FA4E7A29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2F05A3">
                  <w:t>Web Designing &amp; UI Development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0062B9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0062B9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0062B9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:rsidR="005854DB" w:rsidRPr="005854DB" w:rsidRDefault="00E9019B" w:rsidP="002F05A3">
            <w:pPr>
              <w:pStyle w:val="Subtitle"/>
            </w:pPr>
            <w:sdt>
              <w:sdtPr>
                <w:alias w:val="Subtitle"/>
                <w:tag w:val=""/>
                <w:id w:val="1073854703"/>
                <w:placeholder>
                  <w:docPart w:val="06B44698B17646BAAF064A9562837EC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042067">
                  <w:rPr>
                    <w:lang w:val="en-IN"/>
                  </w:rPr>
                  <w:t>by Avinash Malhotra -  IIT Alumni, 11+ Experience</w:t>
                </w:r>
              </w:sdtContent>
            </w:sdt>
            <w:r w:rsidR="002F05A3">
              <w:t xml:space="preserve">, 11+ </w:t>
            </w:r>
            <w:proofErr w:type="spellStart"/>
            <w:r w:rsidR="002F05A3">
              <w:t>Exp</w:t>
            </w:r>
            <w:proofErr w:type="spellEnd"/>
          </w:p>
        </w:tc>
      </w:tr>
    </w:tbl>
    <w:bookmarkEnd w:id="0" w:displacedByCustomXml="next"/>
    <w:sdt>
      <w:sdtPr>
        <w:id w:val="-2035794854"/>
        <w:placeholder>
          <w:docPart w:val="64668E86094F4659922AFB880C2F5891"/>
        </w:placeholder>
        <w:temporary/>
        <w:showingPlcHdr/>
        <w15:appearance w15:val="hidden"/>
      </w:sdtPr>
      <w:sdtContent>
        <w:p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2F05A3" w:rsidRDefault="002F05A3" w:rsidP="002F05A3">
            <w:pPr>
              <w:pStyle w:val="Default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Introduction to Web Technologies</w:t>
            </w:r>
          </w:p>
          <w:p w:rsidR="00685B4E" w:rsidRDefault="002F05A3" w:rsidP="00685B4E">
            <w:pPr>
              <w:pStyle w:val="ListNumber"/>
            </w:pPr>
            <w:r>
              <w:t xml:space="preserve">What is Frontend </w:t>
            </w:r>
          </w:p>
          <w:p w:rsidR="002F05A3" w:rsidRDefault="002F05A3" w:rsidP="00685B4E">
            <w:pPr>
              <w:pStyle w:val="ListNumber"/>
            </w:pPr>
            <w:r>
              <w:t>What is Backend</w:t>
            </w:r>
          </w:p>
          <w:p w:rsidR="002F05A3" w:rsidRDefault="002F05A3" w:rsidP="002F05A3">
            <w:pPr>
              <w:pStyle w:val="ListNumber"/>
            </w:pPr>
            <w:r>
              <w:t>What is Full Stack.</w:t>
            </w:r>
          </w:p>
          <w:p w:rsidR="002F05A3" w:rsidRDefault="002F05A3" w:rsidP="002F05A3">
            <w:pPr>
              <w:pStyle w:val="ListNumber"/>
              <w:numPr>
                <w:ilvl w:val="0"/>
                <w:numId w:val="0"/>
              </w:numPr>
              <w:ind w:left="360" w:hanging="360"/>
            </w:pPr>
            <w:r>
              <w:t xml:space="preserve"> </w:t>
            </w:r>
          </w:p>
        </w:tc>
      </w:tr>
      <w:tr w:rsidR="00A67285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Default="002F05A3" w:rsidP="002F05A3">
            <w:pPr>
              <w:pStyle w:val="ListNumber"/>
            </w:pPr>
            <w:r>
              <w:rPr>
                <w:sz w:val="28"/>
                <w:szCs w:val="28"/>
              </w:rPr>
              <w:t>Role of Web Designer &amp; Developer</w:t>
            </w:r>
          </w:p>
        </w:tc>
      </w:tr>
      <w:tr w:rsidR="002F05A3" w:rsidTr="003D6AFD">
        <w:trPr>
          <w:gridAfter w:val="1"/>
          <w:wAfter w:w="9620" w:type="dxa"/>
          <w:trHeight w:val="270"/>
        </w:trPr>
        <w:tc>
          <w:tcPr>
            <w:tcW w:w="450" w:type="dxa"/>
          </w:tcPr>
          <w:p w:rsidR="002F05A3" w:rsidRDefault="002F05A3" w:rsidP="00784AB5">
            <w:pPr>
              <w:pStyle w:val="Checkbox"/>
            </w:pPr>
          </w:p>
        </w:tc>
      </w:tr>
      <w:tr w:rsidR="00A67285" w:rsidTr="003D6AFD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Default="000062B9" w:rsidP="000062B9">
            <w:pPr>
              <w:pStyle w:val="ListNumber"/>
            </w:pPr>
            <w:r>
              <w:t>Introduction to Web Technologies</w:t>
            </w:r>
          </w:p>
          <w:p w:rsidR="000062B9" w:rsidRDefault="000062B9" w:rsidP="00D710D0">
            <w:pPr>
              <w:pStyle w:val="ListNumber2"/>
            </w:pPr>
            <w:r>
              <w:t>HTML</w:t>
            </w:r>
          </w:p>
          <w:p w:rsidR="000062B9" w:rsidRDefault="000062B9" w:rsidP="00D710D0">
            <w:pPr>
              <w:pStyle w:val="ListNumber2"/>
            </w:pPr>
            <w:r>
              <w:t>CSS</w:t>
            </w:r>
          </w:p>
          <w:p w:rsidR="000062B9" w:rsidRDefault="000062B9" w:rsidP="00D710D0">
            <w:pPr>
              <w:pStyle w:val="ListNumber2"/>
            </w:pPr>
            <w:r>
              <w:t>JavaScript</w:t>
            </w:r>
          </w:p>
          <w:p w:rsidR="00D710D0" w:rsidRPr="00685B4E" w:rsidRDefault="00D710D0" w:rsidP="00D710D0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</w:tc>
      </w:tr>
      <w:tr w:rsidR="00D710D0" w:rsidTr="00D710D0">
        <w:sdt>
          <w:sdtPr>
            <w:id w:val="-211404045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D710D0" w:rsidRDefault="00D710D0" w:rsidP="00E9019B">
                <w:pPr>
                  <w:pStyle w:val="Checkbox"/>
                </w:pPr>
                <w:r w:rsidRPr="00D710D0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D710D0" w:rsidRDefault="00D710D0" w:rsidP="00E9019B">
            <w:pPr>
              <w:pStyle w:val="ListNumber"/>
            </w:pPr>
            <w:r>
              <w:t xml:space="preserve">How Websites works. </w:t>
            </w:r>
          </w:p>
        </w:tc>
      </w:tr>
    </w:tbl>
    <w:p w:rsidR="00685B4E" w:rsidRPr="00685B4E" w:rsidRDefault="000062B9" w:rsidP="00685B4E">
      <w:pPr>
        <w:pStyle w:val="Heading1"/>
      </w:pPr>
      <w:r>
        <w:rPr>
          <w:bCs/>
          <w:szCs w:val="36"/>
          <w:u w:val="single"/>
        </w:rPr>
        <w:t>HTML &amp; HTML5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0062B9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Default="000062B9" w:rsidP="000062B9">
            <w:pPr>
              <w:pStyle w:val="ListNumber"/>
              <w:numPr>
                <w:ilvl w:val="0"/>
                <w:numId w:val="39"/>
              </w:numPr>
            </w:pPr>
            <w:r>
              <w:t>Introduction Of HTML</w:t>
            </w:r>
          </w:p>
        </w:tc>
      </w:tr>
      <w:tr w:rsidR="00A67285" w:rsidTr="000062B9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Default="000062B9" w:rsidP="000062B9">
            <w:pPr>
              <w:pStyle w:val="ListNumber"/>
            </w:pPr>
            <w:r>
              <w:t>HTML Tags</w:t>
            </w:r>
          </w:p>
        </w:tc>
      </w:tr>
      <w:tr w:rsidR="00A67285" w:rsidTr="000062B9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685B4E" w:rsidRDefault="000062B9" w:rsidP="000062B9">
            <w:pPr>
              <w:pStyle w:val="ListNumber"/>
            </w:pPr>
            <w:r>
              <w:t>HTML Attributes</w:t>
            </w:r>
          </w:p>
        </w:tc>
      </w:tr>
      <w:tr w:rsidR="00A67285" w:rsidTr="000062B9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685B4E" w:rsidRDefault="000062B9" w:rsidP="000062B9">
            <w:pPr>
              <w:pStyle w:val="ListNumber"/>
            </w:pPr>
            <w:r>
              <w:t>HTML Text Tags</w:t>
            </w:r>
          </w:p>
        </w:tc>
      </w:tr>
      <w:tr w:rsidR="00A67285" w:rsidTr="000062B9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685B4E" w:rsidRDefault="000062B9" w:rsidP="000062B9">
            <w:pPr>
              <w:pStyle w:val="ListNumber"/>
            </w:pPr>
            <w:r>
              <w:t>HTML Headings</w:t>
            </w:r>
          </w:p>
        </w:tc>
      </w:tr>
      <w:tr w:rsidR="00A67285" w:rsidTr="00A67285">
        <w:trPr>
          <w:trHeight w:val="225"/>
        </w:trPr>
        <w:sdt>
          <w:sdtPr>
            <w:id w:val="-8453540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685B4E" w:rsidRDefault="000062B9" w:rsidP="000062B9">
            <w:pPr>
              <w:pStyle w:val="ListNumber"/>
            </w:pPr>
            <w:r>
              <w:t>HTML Block &amp; Inline Elements</w:t>
            </w:r>
          </w:p>
        </w:tc>
      </w:tr>
      <w:tr w:rsidR="00A67285" w:rsidTr="00685B4E">
        <w:sdt>
          <w:sdtPr>
            <w:id w:val="2226448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Default="000062B9" w:rsidP="000062B9">
            <w:pPr>
              <w:pStyle w:val="ListNumber"/>
              <w:numPr>
                <w:ilvl w:val="0"/>
                <w:numId w:val="39"/>
              </w:numPr>
            </w:pPr>
            <w:r>
              <w:t xml:space="preserve">HTML </w:t>
            </w:r>
            <w:proofErr w:type="spellStart"/>
            <w:r>
              <w:t>Doctypes</w:t>
            </w:r>
            <w:proofErr w:type="spellEnd"/>
          </w:p>
        </w:tc>
      </w:tr>
      <w:tr w:rsidR="00A67285" w:rsidTr="00685B4E">
        <w:sdt>
          <w:sdtPr>
            <w:id w:val="18668693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062B9" w:rsidRDefault="000062B9" w:rsidP="000062B9">
            <w:pPr>
              <w:pStyle w:val="ListNumber"/>
            </w:pPr>
            <w:r>
              <w:t>HTML Lists, UL, OL and DL</w:t>
            </w:r>
          </w:p>
        </w:tc>
      </w:tr>
      <w:tr w:rsidR="000062B9" w:rsidTr="00685B4E">
        <w:sdt>
          <w:sdtPr>
            <w:id w:val="-2762552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062B9" w:rsidRDefault="000062B9" w:rsidP="000062B9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062B9" w:rsidRDefault="000062B9" w:rsidP="00CA656D">
            <w:pPr>
              <w:pStyle w:val="ListNumber"/>
            </w:pPr>
            <w:r>
              <w:t>HTML Hyperlinks</w:t>
            </w:r>
          </w:p>
        </w:tc>
      </w:tr>
      <w:tr w:rsidR="00CA656D" w:rsidTr="00685B4E">
        <w:sdt>
          <w:sdtPr>
            <w:id w:val="-60850015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CA656D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CA656D">
            <w:pPr>
              <w:pStyle w:val="ListNumber"/>
            </w:pPr>
            <w:r>
              <w:t xml:space="preserve"> HTML Images  (JPG, PNG, SVG, </w:t>
            </w:r>
            <w:proofErr w:type="spellStart"/>
            <w:r>
              <w:t>WebP</w:t>
            </w:r>
            <w:proofErr w:type="spellEnd"/>
            <w:r>
              <w:t>).</w:t>
            </w:r>
          </w:p>
        </w:tc>
      </w:tr>
      <w:tr w:rsidR="00CA656D" w:rsidTr="00CA656D">
        <w:sdt>
          <w:sdtPr>
            <w:id w:val="-15580073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042067">
            <w:pPr>
              <w:pStyle w:val="ListNumber"/>
            </w:pPr>
            <w:r>
              <w:t xml:space="preserve"> HTML Iframes</w:t>
            </w:r>
          </w:p>
        </w:tc>
      </w:tr>
      <w:tr w:rsidR="00CA656D" w:rsidTr="00CA656D">
        <w:sdt>
          <w:sdtPr>
            <w:id w:val="92684708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CA656D">
            <w:pPr>
              <w:pStyle w:val="ListNumber"/>
            </w:pPr>
            <w:r>
              <w:t xml:space="preserve"> HTML Entities</w:t>
            </w:r>
          </w:p>
        </w:tc>
      </w:tr>
      <w:tr w:rsidR="00CA656D" w:rsidTr="00CA656D">
        <w:sdt>
          <w:sdtPr>
            <w:id w:val="17708892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042067">
            <w:pPr>
              <w:pStyle w:val="ListNumber"/>
            </w:pPr>
            <w:r>
              <w:t xml:space="preserve"> HTML Forms</w:t>
            </w:r>
          </w:p>
        </w:tc>
      </w:tr>
      <w:tr w:rsidR="00CA656D" w:rsidTr="00CA656D">
        <w:sdt>
          <w:sdtPr>
            <w:id w:val="-2044148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CA656D">
            <w:pPr>
              <w:pStyle w:val="ListNumber"/>
            </w:pPr>
            <w:r>
              <w:t xml:space="preserve"> HTML Meta Tags</w:t>
            </w:r>
          </w:p>
        </w:tc>
      </w:tr>
      <w:tr w:rsidR="00CA656D" w:rsidTr="00CA656D">
        <w:sdt>
          <w:sdtPr>
            <w:id w:val="20070097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042067">
            <w:pPr>
              <w:pStyle w:val="ListNumber"/>
            </w:pPr>
            <w:r>
              <w:t xml:space="preserve"> HTML Comments</w:t>
            </w:r>
          </w:p>
        </w:tc>
      </w:tr>
    </w:tbl>
    <w:p w:rsidR="00685B4E" w:rsidRDefault="00685B4E" w:rsidP="005854DB"/>
    <w:p w:rsidR="00685B4E" w:rsidRPr="009355C2" w:rsidRDefault="00CA656D" w:rsidP="009355C2">
      <w:pPr>
        <w:pStyle w:val="Heading1"/>
      </w:pPr>
      <w:r>
        <w:t>HTML5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0062B9">
        <w:trPr>
          <w:trHeight w:val="297"/>
        </w:trPr>
        <w:bookmarkStart w:id="1" w:name="_Hlk812648" w:displacedByCustomXml="next"/>
        <w:sdt>
          <w:sdt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  <w:numPr>
                <w:ilvl w:val="0"/>
                <w:numId w:val="40"/>
              </w:numPr>
            </w:pPr>
            <w:r>
              <w:t xml:space="preserve">What is HTML5 </w:t>
            </w:r>
          </w:p>
        </w:tc>
      </w:tr>
      <w:tr w:rsidR="00A67285" w:rsidTr="000062B9">
        <w:sdt>
          <w:sdt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HTML5 New Tags &amp; Elements</w:t>
            </w:r>
          </w:p>
        </w:tc>
      </w:tr>
      <w:tr w:rsidR="00A67285" w:rsidTr="000062B9">
        <w:sdt>
          <w:sdtPr>
            <w:id w:val="-9278831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HTML5 new Attributes</w:t>
            </w:r>
          </w:p>
        </w:tc>
      </w:tr>
      <w:tr w:rsidR="00A67285" w:rsidTr="000062B9">
        <w:sdt>
          <w:sdtPr>
            <w:id w:val="7855457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HTML5 Audio &amp; Video</w:t>
            </w:r>
          </w:p>
        </w:tc>
      </w:tr>
      <w:tr w:rsidR="00A67285" w:rsidTr="000062B9">
        <w:sdt>
          <w:sdtPr>
            <w:id w:val="-16577634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HTML5 Forms</w:t>
            </w:r>
          </w:p>
        </w:tc>
      </w:tr>
      <w:tr w:rsidR="00A67285" w:rsidTr="000062B9">
        <w:sdt>
          <w:sdtPr>
            <w:id w:val="3247981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HTML5 SVG</w:t>
            </w:r>
          </w:p>
        </w:tc>
      </w:tr>
    </w:tbl>
    <w:bookmarkEnd w:id="1"/>
    <w:p w:rsidR="00685B4E" w:rsidRDefault="00CA656D" w:rsidP="009355C2">
      <w:pPr>
        <w:pStyle w:val="Heading1"/>
      </w:pPr>
      <w:r>
        <w:t>CSS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0062B9">
        <w:trPr>
          <w:trHeight w:val="297"/>
        </w:trPr>
        <w:sdt>
          <w:sdtPr>
            <w:id w:val="-13244163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  <w:numPr>
                <w:ilvl w:val="0"/>
                <w:numId w:val="41"/>
              </w:numPr>
            </w:pPr>
            <w:r>
              <w:t>What is CSS</w:t>
            </w:r>
          </w:p>
        </w:tc>
      </w:tr>
      <w:tr w:rsidR="00A67285" w:rsidTr="000062B9">
        <w:sdt>
          <w:sdtPr>
            <w:id w:val="816683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Types of CSS</w:t>
            </w:r>
          </w:p>
        </w:tc>
      </w:tr>
      <w:tr w:rsidR="00A67285" w:rsidTr="000062B9">
        <w:sdt>
          <w:sdtPr>
            <w:id w:val="20447820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CSS Selectors &amp; Specificity</w:t>
            </w:r>
          </w:p>
        </w:tc>
      </w:tr>
      <w:tr w:rsidR="00A67285" w:rsidTr="000062B9">
        <w:sdt>
          <w:sdtPr>
            <w:id w:val="4260835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CSS Media Attribute</w:t>
            </w:r>
          </w:p>
        </w:tc>
      </w:tr>
      <w:tr w:rsidR="00A67285" w:rsidTr="000062B9">
        <w:sdt>
          <w:sdtPr>
            <w:id w:val="-160070706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9355C2" w:rsidRDefault="00CA656D" w:rsidP="00CA656D">
            <w:pPr>
              <w:pStyle w:val="ListNumber"/>
            </w:pPr>
            <w:r>
              <w:t>CSS Layouts</w:t>
            </w:r>
          </w:p>
        </w:tc>
      </w:tr>
      <w:tr w:rsidR="00CA656D" w:rsidRPr="009355C2" w:rsidTr="00CA656D">
        <w:sdt>
          <w:sdtPr>
            <w:id w:val="3123632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>CSS Colors</w:t>
            </w:r>
          </w:p>
        </w:tc>
      </w:tr>
      <w:tr w:rsidR="00CA656D" w:rsidRPr="009355C2" w:rsidTr="00CA656D">
        <w:sdt>
          <w:sdtPr>
            <w:id w:val="4132183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>CSS Text Properties</w:t>
            </w:r>
          </w:p>
        </w:tc>
      </w:tr>
      <w:tr w:rsidR="00CA656D" w:rsidRPr="009355C2" w:rsidTr="00CA656D">
        <w:sdt>
          <w:sdtPr>
            <w:id w:val="1366250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>CSS Fonts</w:t>
            </w:r>
          </w:p>
        </w:tc>
      </w:tr>
      <w:tr w:rsidR="00CA656D" w:rsidRPr="009355C2" w:rsidTr="00CA656D">
        <w:sdt>
          <w:sdtPr>
            <w:id w:val="-12202152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>CSS Vertical Align</w:t>
            </w:r>
          </w:p>
        </w:tc>
      </w:tr>
      <w:tr w:rsidR="00CA656D" w:rsidRPr="009355C2" w:rsidTr="00CA656D">
        <w:sdt>
          <w:sdtPr>
            <w:id w:val="4619306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>CSS Overflow</w:t>
            </w:r>
          </w:p>
        </w:tc>
      </w:tr>
      <w:tr w:rsidR="00CA656D" w:rsidRPr="009355C2" w:rsidTr="00CA656D">
        <w:sdt>
          <w:sdtPr>
            <w:id w:val="21049114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>CSS Display</w:t>
            </w:r>
          </w:p>
        </w:tc>
      </w:tr>
      <w:tr w:rsidR="00CA656D" w:rsidRPr="009355C2" w:rsidTr="00CA656D">
        <w:sdt>
          <w:sdtPr>
            <w:id w:val="-13649747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042067">
            <w:pPr>
              <w:pStyle w:val="ListNumber"/>
            </w:pPr>
            <w:r>
              <w:t>CSS Box Model</w:t>
            </w:r>
          </w:p>
          <w:p w:rsidR="00CA656D" w:rsidRDefault="00CA656D" w:rsidP="00CA656D">
            <w:pPr>
              <w:pStyle w:val="ListNumber2"/>
            </w:pPr>
            <w:r>
              <w:t>Content</w:t>
            </w:r>
          </w:p>
          <w:p w:rsidR="00CA656D" w:rsidRDefault="00CA656D" w:rsidP="00CA656D">
            <w:pPr>
              <w:pStyle w:val="ListNumber2"/>
            </w:pPr>
            <w:r>
              <w:t>Padding</w:t>
            </w:r>
          </w:p>
          <w:p w:rsidR="00CA656D" w:rsidRPr="009355C2" w:rsidRDefault="00CA656D" w:rsidP="00CA656D">
            <w:pPr>
              <w:pStyle w:val="ListNumber2"/>
            </w:pPr>
            <w:r>
              <w:t>Margin</w:t>
            </w:r>
          </w:p>
        </w:tc>
      </w:tr>
      <w:tr w:rsidR="00CA656D" w:rsidRPr="009355C2" w:rsidTr="00CA656D">
        <w:sdt>
          <w:sdtPr>
            <w:id w:val="-182026609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Float</w:t>
            </w:r>
          </w:p>
        </w:tc>
      </w:tr>
      <w:tr w:rsidR="00CA656D" w:rsidRPr="009355C2" w:rsidTr="00CA656D">
        <w:sdt>
          <w:sdtPr>
            <w:id w:val="16118497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CA656D">
            <w:pPr>
              <w:pStyle w:val="ListNumber"/>
            </w:pPr>
            <w:r>
              <w:t xml:space="preserve"> CSS </w:t>
            </w:r>
            <w:r w:rsidR="00042067">
              <w:t>Background Images</w:t>
            </w:r>
          </w:p>
        </w:tc>
      </w:tr>
      <w:tr w:rsidR="00CA656D" w:rsidRPr="009355C2" w:rsidTr="00CA656D">
        <w:sdt>
          <w:sdtPr>
            <w:id w:val="-119706940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</w:t>
            </w:r>
            <w:r w:rsidR="00042067">
              <w:t>List Styles</w:t>
            </w:r>
          </w:p>
        </w:tc>
      </w:tr>
      <w:tr w:rsidR="00CA656D" w:rsidRPr="009355C2" w:rsidTr="00CA656D">
        <w:sdt>
          <w:sdtPr>
            <w:id w:val="-132227582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</w:t>
            </w:r>
            <w:r w:rsidR="00042067">
              <w:t>Pseudo Selectors</w:t>
            </w:r>
          </w:p>
        </w:tc>
      </w:tr>
      <w:tr w:rsidR="00CA656D" w:rsidRPr="009355C2" w:rsidTr="00CA656D">
        <w:sdt>
          <w:sdtPr>
            <w:id w:val="-168304944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</w:t>
            </w:r>
            <w:r w:rsidR="00042067">
              <w:t>Before and After</w:t>
            </w:r>
          </w:p>
        </w:tc>
      </w:tr>
      <w:tr w:rsidR="00CA656D" w:rsidRPr="009355C2" w:rsidTr="00CA656D">
        <w:sdt>
          <w:sdtPr>
            <w:id w:val="124306051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</w:t>
            </w:r>
            <w:r w:rsidR="00042067">
              <w:t>Navigation Menu</w:t>
            </w:r>
          </w:p>
        </w:tc>
      </w:tr>
      <w:tr w:rsidR="00CA656D" w:rsidRPr="009355C2" w:rsidTr="00CA656D">
        <w:sdt>
          <w:sdtPr>
            <w:id w:val="-9729793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Default="00CA656D" w:rsidP="00042067">
            <w:pPr>
              <w:pStyle w:val="ListNumber"/>
            </w:pPr>
            <w:r>
              <w:t xml:space="preserve"> CSS </w:t>
            </w:r>
            <w:r w:rsidR="00042067">
              <w:t>Positions</w:t>
            </w:r>
          </w:p>
          <w:p w:rsidR="00042067" w:rsidRDefault="00042067" w:rsidP="00042067">
            <w:pPr>
              <w:pStyle w:val="ListNumber2"/>
            </w:pPr>
            <w:r>
              <w:t>Relative</w:t>
            </w:r>
          </w:p>
          <w:p w:rsidR="00042067" w:rsidRDefault="00042067" w:rsidP="00042067">
            <w:pPr>
              <w:pStyle w:val="ListNumber2"/>
            </w:pPr>
            <w:r>
              <w:t>Absolute</w:t>
            </w:r>
          </w:p>
          <w:p w:rsidR="00042067" w:rsidRDefault="00042067" w:rsidP="00042067">
            <w:pPr>
              <w:pStyle w:val="ListNumber2"/>
            </w:pPr>
            <w:r>
              <w:t>Fixed</w:t>
            </w:r>
          </w:p>
          <w:p w:rsidR="00042067" w:rsidRDefault="00042067" w:rsidP="00042067">
            <w:pPr>
              <w:pStyle w:val="ListNumber2"/>
            </w:pPr>
            <w:r>
              <w:t>Sticky</w:t>
            </w:r>
          </w:p>
          <w:p w:rsidR="00042067" w:rsidRPr="009355C2" w:rsidRDefault="00042067" w:rsidP="00042067">
            <w:pPr>
              <w:pStyle w:val="ListNumber2"/>
            </w:pPr>
            <w:r>
              <w:t>Static</w:t>
            </w:r>
          </w:p>
        </w:tc>
      </w:tr>
      <w:tr w:rsidR="00CA656D" w:rsidRPr="009355C2" w:rsidTr="00CA656D">
        <w:sdt>
          <w:sdtPr>
            <w:id w:val="1595205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CA656D" w:rsidRDefault="00CA656D" w:rsidP="00042067">
                <w:pPr>
                  <w:pStyle w:val="Checkbox"/>
                </w:pPr>
                <w:r w:rsidRPr="00CA656D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CA656D" w:rsidRPr="009355C2" w:rsidRDefault="00CA656D" w:rsidP="00042067">
            <w:pPr>
              <w:pStyle w:val="ListNumber"/>
            </w:pPr>
            <w:r>
              <w:t xml:space="preserve"> CSS </w:t>
            </w:r>
            <w:r w:rsidR="00042067">
              <w:t>Dropdown Menu</w:t>
            </w:r>
          </w:p>
        </w:tc>
      </w:tr>
    </w:tbl>
    <w:p w:rsidR="009355C2" w:rsidRDefault="009355C2" w:rsidP="009355C2"/>
    <w:p w:rsidR="00685B4E" w:rsidRPr="00685B4E" w:rsidRDefault="00042067" w:rsidP="009355C2">
      <w:pPr>
        <w:pStyle w:val="Heading1"/>
      </w:pPr>
      <w:r>
        <w:t>CSS3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0062B9">
        <w:trPr>
          <w:trHeight w:val="297"/>
        </w:trPr>
        <w:sdt>
          <w:sdtPr>
            <w:id w:val="2117784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  <w:numPr>
                <w:ilvl w:val="0"/>
                <w:numId w:val="42"/>
              </w:numPr>
            </w:pPr>
            <w:r>
              <w:t>CSS2 Vs CSS3</w:t>
            </w:r>
          </w:p>
        </w:tc>
      </w:tr>
      <w:tr w:rsidR="00A67285" w:rsidTr="000062B9">
        <w:sdt>
          <w:sdtPr>
            <w:id w:val="-14645693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FD2BDB">
            <w:pPr>
              <w:pStyle w:val="ListNumber"/>
            </w:pPr>
            <w:r>
              <w:t xml:space="preserve">CSS3 prefixes, </w:t>
            </w:r>
            <w:r w:rsidR="00FD2BDB">
              <w:t>-w</w:t>
            </w:r>
            <w:r>
              <w:t>ebkit</w:t>
            </w:r>
          </w:p>
        </w:tc>
      </w:tr>
      <w:tr w:rsidR="00A67285" w:rsidTr="000062B9">
        <w:sdt>
          <w:sdtPr>
            <w:id w:val="16432313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</w:pPr>
            <w:r>
              <w:t>CSS3 Selectors and Selectors level 4</w:t>
            </w:r>
          </w:p>
        </w:tc>
      </w:tr>
      <w:tr w:rsidR="00A67285" w:rsidTr="000062B9">
        <w:sdt>
          <w:sdtPr>
            <w:id w:val="-8756163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</w:pPr>
            <w:r>
              <w:t>CSS3 Variables &amp; Functions</w:t>
            </w:r>
          </w:p>
        </w:tc>
      </w:tr>
      <w:tr w:rsidR="00A67285" w:rsidTr="000062B9">
        <w:sdt>
          <w:sdtPr>
            <w:id w:val="-68274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</w:pPr>
            <w:r>
              <w:t>Border Radius</w:t>
            </w:r>
          </w:p>
        </w:tc>
      </w:tr>
      <w:tr w:rsidR="00A67285" w:rsidTr="000062B9">
        <w:sdt>
          <w:sdtPr>
            <w:id w:val="-113763249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</w:pPr>
            <w:r>
              <w:t>Box and  Shadow</w:t>
            </w:r>
          </w:p>
        </w:tc>
      </w:tr>
      <w:tr w:rsidR="00A67285" w:rsidTr="000062B9">
        <w:sdt>
          <w:sdtPr>
            <w:id w:val="-12057060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78010D" w:rsidRDefault="00042067" w:rsidP="00042067">
            <w:pPr>
              <w:pStyle w:val="ListNumber"/>
            </w:pPr>
            <w:r>
              <w:t>Box Sizing</w:t>
            </w:r>
          </w:p>
        </w:tc>
      </w:tr>
      <w:tr w:rsidR="00042067" w:rsidRPr="0078010D" w:rsidTr="00042067">
        <w:sdt>
          <w:sdtPr>
            <w:id w:val="-14717338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>Opacities</w:t>
            </w:r>
          </w:p>
        </w:tc>
      </w:tr>
      <w:tr w:rsidR="00042067" w:rsidRPr="0078010D" w:rsidTr="00042067">
        <w:sdt>
          <w:sdtPr>
            <w:id w:val="-16576844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>RGBA, &amp; HSL Colors</w:t>
            </w:r>
          </w:p>
        </w:tc>
      </w:tr>
      <w:tr w:rsidR="00042067" w:rsidRPr="0078010D" w:rsidTr="00042067">
        <w:sdt>
          <w:sdtPr>
            <w:id w:val="87797055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Default="00042067" w:rsidP="00042067">
            <w:pPr>
              <w:pStyle w:val="ListNumber"/>
            </w:pPr>
            <w:r>
              <w:t>CSS Gradients</w:t>
            </w:r>
          </w:p>
          <w:p w:rsidR="00042067" w:rsidRDefault="00042067" w:rsidP="00042067">
            <w:pPr>
              <w:pStyle w:val="ListNumber2"/>
            </w:pPr>
            <w:r>
              <w:t>Linear Gradient</w:t>
            </w:r>
          </w:p>
          <w:p w:rsidR="00042067" w:rsidRDefault="00042067" w:rsidP="00042067">
            <w:pPr>
              <w:pStyle w:val="ListNumber2"/>
            </w:pPr>
            <w:r>
              <w:t>Radial Gradient</w:t>
            </w:r>
          </w:p>
          <w:p w:rsidR="00042067" w:rsidRDefault="00042067" w:rsidP="00042067">
            <w:pPr>
              <w:pStyle w:val="ListNumber2"/>
            </w:pPr>
            <w:r>
              <w:t>Conical Gradients</w:t>
            </w:r>
          </w:p>
          <w:p w:rsidR="00042067" w:rsidRPr="0078010D" w:rsidRDefault="00042067" w:rsidP="00042067">
            <w:pPr>
              <w:pStyle w:val="ListNumber2"/>
            </w:pPr>
            <w:r>
              <w:t>Repeating Gradients</w:t>
            </w:r>
          </w:p>
        </w:tc>
      </w:tr>
      <w:tr w:rsidR="00042067" w:rsidRPr="0078010D" w:rsidTr="00042067">
        <w:sdt>
          <w:sdtPr>
            <w:id w:val="-9819179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CSS3 Backgrounds</w:t>
            </w:r>
          </w:p>
        </w:tc>
      </w:tr>
      <w:tr w:rsidR="00042067" w:rsidRPr="0078010D" w:rsidTr="00042067">
        <w:sdt>
          <w:sdtPr>
            <w:id w:val="-139642115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Transitions</w:t>
            </w:r>
          </w:p>
        </w:tc>
      </w:tr>
      <w:tr w:rsidR="00042067" w:rsidRPr="0078010D" w:rsidTr="00042067">
        <w:sdt>
          <w:sdtPr>
            <w:id w:val="-12269877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Transform</w:t>
            </w:r>
          </w:p>
        </w:tc>
      </w:tr>
      <w:tr w:rsidR="00042067" w:rsidRPr="0078010D" w:rsidTr="00042067">
        <w:sdt>
          <w:sdtPr>
            <w:id w:val="-15403450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Animations</w:t>
            </w:r>
          </w:p>
        </w:tc>
      </w:tr>
      <w:tr w:rsidR="00042067" w:rsidRPr="0078010D" w:rsidTr="00042067">
        <w:sdt>
          <w:sdtPr>
            <w:id w:val="-166431305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@font-face rule</w:t>
            </w:r>
          </w:p>
        </w:tc>
      </w:tr>
      <w:tr w:rsidR="00042067" w:rsidRPr="0078010D" w:rsidTr="00042067">
        <w:sdt>
          <w:sdtPr>
            <w:id w:val="-16772689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Multi Column Layout</w:t>
            </w:r>
          </w:p>
        </w:tc>
      </w:tr>
      <w:tr w:rsidR="00042067" w:rsidRPr="0078010D" w:rsidTr="00042067">
        <w:sdt>
          <w:sdtPr>
            <w:id w:val="-193512234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Clip Path</w:t>
            </w:r>
          </w:p>
        </w:tc>
      </w:tr>
      <w:tr w:rsidR="00042067" w:rsidRPr="0078010D" w:rsidTr="00042067">
        <w:sdt>
          <w:sdtPr>
            <w:id w:val="-13207222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Flexbox</w:t>
            </w:r>
          </w:p>
        </w:tc>
      </w:tr>
      <w:tr w:rsidR="00042067" w:rsidRPr="0078010D" w:rsidTr="00042067">
        <w:sdt>
          <w:sdtPr>
            <w:id w:val="9602962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Grids</w:t>
            </w:r>
          </w:p>
        </w:tc>
      </w:tr>
      <w:tr w:rsidR="00042067" w:rsidRPr="0078010D" w:rsidTr="00042067">
        <w:sdt>
          <w:sdtPr>
            <w:id w:val="-68243618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Responsive Web Design</w:t>
            </w:r>
          </w:p>
        </w:tc>
      </w:tr>
      <w:tr w:rsidR="00042067" w:rsidRPr="0078010D" w:rsidTr="00042067">
        <w:sdt>
          <w:sdtPr>
            <w:id w:val="-37848461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042067" w:rsidRDefault="00042067" w:rsidP="00042067">
                <w:pPr>
                  <w:pStyle w:val="Checkbox"/>
                </w:pPr>
                <w:r w:rsidRPr="00042067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042067" w:rsidRPr="0078010D" w:rsidRDefault="00042067" w:rsidP="00042067">
            <w:pPr>
              <w:pStyle w:val="ListNumber"/>
            </w:pPr>
            <w:r>
              <w:t xml:space="preserve"> CSS 12 Grids Layout</w:t>
            </w:r>
          </w:p>
        </w:tc>
      </w:tr>
    </w:tbl>
    <w:p w:rsidR="009355C2" w:rsidRDefault="009355C2" w:rsidP="009355C2"/>
    <w:p w:rsidR="00685B4E" w:rsidRPr="00685B4E" w:rsidRDefault="00042067" w:rsidP="006F38DB">
      <w:pPr>
        <w:pStyle w:val="Heading1"/>
      </w:pPr>
      <w:r>
        <w:t>Photoshop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0062B9">
        <w:trPr>
          <w:trHeight w:val="297"/>
        </w:trPr>
        <w:sdt>
          <w:sdtPr>
            <w:id w:val="-14813121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042067" w:rsidP="00042067">
            <w:pPr>
              <w:pStyle w:val="ListNumber"/>
              <w:numPr>
                <w:ilvl w:val="0"/>
                <w:numId w:val="43"/>
              </w:numPr>
            </w:pPr>
            <w:r>
              <w:t>Photo</w:t>
            </w:r>
            <w:r w:rsidR="00893D80">
              <w:t>shop Installation and customization for Web</w:t>
            </w:r>
            <w:r>
              <w:t xml:space="preserve"> </w:t>
            </w:r>
          </w:p>
        </w:tc>
      </w:tr>
      <w:tr w:rsidR="00A67285" w:rsidTr="000062B9">
        <w:sdt>
          <w:sdtPr>
            <w:id w:val="5939825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893D80" w:rsidP="00893D80">
            <w:pPr>
              <w:pStyle w:val="ListNumber"/>
            </w:pPr>
            <w:r>
              <w:t>Photoshop Tools</w:t>
            </w:r>
          </w:p>
        </w:tc>
      </w:tr>
      <w:tr w:rsidR="00A67285" w:rsidTr="000062B9">
        <w:sdt>
          <w:sdtPr>
            <w:id w:val="-65745337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893D80" w:rsidP="00893D80">
            <w:pPr>
              <w:pStyle w:val="ListNumber"/>
            </w:pPr>
            <w:r>
              <w:t>Photoshop Layers</w:t>
            </w:r>
          </w:p>
        </w:tc>
      </w:tr>
      <w:tr w:rsidR="00A67285" w:rsidTr="000062B9">
        <w:sdt>
          <w:sdtPr>
            <w:id w:val="-170261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893D80" w:rsidP="00893D80">
            <w:pPr>
              <w:pStyle w:val="ListNumber"/>
            </w:pPr>
            <w:r>
              <w:t>Photoshop Grids</w:t>
            </w:r>
          </w:p>
        </w:tc>
      </w:tr>
      <w:tr w:rsidR="00A67285" w:rsidTr="000062B9">
        <w:sdt>
          <w:sdtPr>
            <w:id w:val="-639346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893D80" w:rsidP="00893D80">
            <w:pPr>
              <w:pStyle w:val="ListNumber"/>
            </w:pPr>
            <w:r>
              <w:t>12 Grids Layouts in Photoshop</w:t>
            </w:r>
          </w:p>
        </w:tc>
      </w:tr>
      <w:tr w:rsidR="00A67285" w:rsidTr="000062B9">
        <w:sdt>
          <w:sdtPr>
            <w:id w:val="200763067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6F38DB" w:rsidRDefault="00893D80" w:rsidP="00893D80">
            <w:pPr>
              <w:pStyle w:val="ListNumber"/>
            </w:pPr>
            <w:r>
              <w:t>PSD TO HTML Conversion</w:t>
            </w:r>
          </w:p>
        </w:tc>
      </w:tr>
      <w:tr w:rsidR="00A67285" w:rsidTr="000062B9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4021404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6F38DB" w:rsidRDefault="00893D80" w:rsidP="00893D80">
            <w:pPr>
              <w:pStyle w:val="ListNumber2"/>
            </w:pPr>
            <w:r>
              <w:t>Download PSDs from Internet</w:t>
            </w:r>
          </w:p>
        </w:tc>
      </w:tr>
      <w:tr w:rsidR="00A67285" w:rsidTr="000062B9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79481455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6F38DB" w:rsidRDefault="00893D80" w:rsidP="00893D80">
            <w:pPr>
              <w:pStyle w:val="ListNumber2"/>
            </w:pPr>
            <w:r>
              <w:t>PSD Grids &amp; Fonts</w:t>
            </w:r>
          </w:p>
        </w:tc>
      </w:tr>
      <w:tr w:rsidR="00A67285" w:rsidTr="000062B9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1521425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6F38DB" w:rsidRDefault="00893D80" w:rsidP="00893D80">
            <w:pPr>
              <w:pStyle w:val="ListNumber2"/>
            </w:pPr>
            <w:r>
              <w:t>Step by Step guide to convert PSD to HTML</w:t>
            </w:r>
            <w:r w:rsidR="009F10DC">
              <w:t>, with 2 Projects</w:t>
            </w:r>
          </w:p>
        </w:tc>
      </w:tr>
    </w:tbl>
    <w:p w:rsidR="00685B4E" w:rsidRDefault="00951509" w:rsidP="006F38DB">
      <w:pPr>
        <w:pStyle w:val="Heading1"/>
      </w:pPr>
      <w:r>
        <w:lastRenderedPageBreak/>
        <w:t>JavaScript ES6 to ES13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4B6E55">
        <w:trPr>
          <w:trHeight w:val="297"/>
        </w:trPr>
        <w:sdt>
          <w:sdtPr>
            <w:id w:val="136540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207A17" w:rsidRDefault="00951509" w:rsidP="00951509">
            <w:pPr>
              <w:pStyle w:val="ListNumber"/>
              <w:numPr>
                <w:ilvl w:val="0"/>
                <w:numId w:val="44"/>
              </w:numPr>
            </w:pPr>
            <w:r>
              <w:t>What is JavaScript</w:t>
            </w:r>
          </w:p>
        </w:tc>
      </w:tr>
      <w:tr w:rsidR="00A67285" w:rsidTr="004B6E55">
        <w:sdt>
          <w:sdtPr>
            <w:id w:val="-372906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3639D2" w:rsidRPr="003639D2" w:rsidRDefault="00951509" w:rsidP="00951509">
            <w:pPr>
              <w:pStyle w:val="ListNumber"/>
            </w:pPr>
            <w:r>
              <w:t>Client Vs Server Side JS</w:t>
            </w:r>
          </w:p>
        </w:tc>
      </w:tr>
      <w:tr w:rsidR="00A67285" w:rsidTr="004B6E55">
        <w:sdt>
          <w:sdtPr>
            <w:id w:val="-801462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FB1673">
                <w:pPr>
                  <w:pStyle w:val="Checkbox"/>
                  <w:keepNext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207A17" w:rsidRDefault="00951509" w:rsidP="00951509">
            <w:pPr>
              <w:pStyle w:val="ListNumber"/>
              <w:keepNext/>
            </w:pPr>
            <w:r>
              <w:t>JS Syntax</w:t>
            </w:r>
          </w:p>
        </w:tc>
      </w:tr>
      <w:tr w:rsidR="00A67285" w:rsidTr="004B6E55">
        <w:sdt>
          <w:sdtPr>
            <w:id w:val="-12117968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207A17" w:rsidRDefault="00951509" w:rsidP="00951509">
            <w:pPr>
              <w:pStyle w:val="ListNumber"/>
            </w:pPr>
            <w:r>
              <w:t>JavaScript Variables</w:t>
            </w:r>
          </w:p>
        </w:tc>
      </w:tr>
      <w:tr w:rsidR="00A67285" w:rsidTr="004B6E55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7255234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F10DC" w:rsidP="00951509">
            <w:pPr>
              <w:pStyle w:val="ListNumber2"/>
            </w:pPr>
            <w:proofErr w:type="spellStart"/>
            <w:r>
              <w:t>V</w:t>
            </w:r>
            <w:r w:rsidR="00951509">
              <w:t>ar</w:t>
            </w:r>
            <w:proofErr w:type="spellEnd"/>
          </w:p>
        </w:tc>
      </w:tr>
      <w:tr w:rsidR="00A67285" w:rsidTr="004B6E55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6711047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F10DC" w:rsidP="00951509">
            <w:pPr>
              <w:pStyle w:val="ListNumber2"/>
            </w:pPr>
            <w:r>
              <w:t>L</w:t>
            </w:r>
            <w:r w:rsidR="00951509">
              <w:t>et</w:t>
            </w:r>
          </w:p>
        </w:tc>
      </w:tr>
      <w:tr w:rsidR="00A67285" w:rsidTr="004B6E55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8971304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F10DC" w:rsidP="00951509">
            <w:pPr>
              <w:pStyle w:val="ListNumber2"/>
            </w:pPr>
            <w:proofErr w:type="spellStart"/>
            <w:r>
              <w:t>C</w:t>
            </w:r>
            <w:r w:rsidR="00951509">
              <w:t>onst</w:t>
            </w:r>
            <w:proofErr w:type="spellEnd"/>
          </w:p>
        </w:tc>
      </w:tr>
      <w:tr w:rsidR="00A67285" w:rsidTr="004B6E55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7349647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51509" w:rsidP="00951509">
            <w:pPr>
              <w:pStyle w:val="ListNumber2"/>
            </w:pPr>
            <w:r>
              <w:t>local Vs global variables</w:t>
            </w:r>
          </w:p>
        </w:tc>
      </w:tr>
      <w:tr w:rsidR="00A67285" w:rsidTr="004B6E55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7553202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51509" w:rsidP="00951509">
            <w:pPr>
              <w:pStyle w:val="ListNumber2"/>
            </w:pPr>
            <w:r>
              <w:t>block scope</w:t>
            </w:r>
          </w:p>
        </w:tc>
      </w:tr>
      <w:tr w:rsidR="00A67285" w:rsidTr="004B6E55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2439288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:rsidR="00A67285" w:rsidRPr="002955AB" w:rsidRDefault="00951509" w:rsidP="00951509">
            <w:pPr>
              <w:pStyle w:val="ListNumber2"/>
            </w:pPr>
            <w:proofErr w:type="spellStart"/>
            <w:r>
              <w:t>var</w:t>
            </w:r>
            <w:proofErr w:type="spellEnd"/>
            <w:r>
              <w:t xml:space="preserve"> vs let vs </w:t>
            </w:r>
            <w:proofErr w:type="spellStart"/>
            <w:r>
              <w:t>const</w:t>
            </w:r>
            <w:proofErr w:type="spellEnd"/>
          </w:p>
        </w:tc>
      </w:tr>
      <w:tr w:rsidR="00A67285" w:rsidTr="004B6E55">
        <w:sdt>
          <w:sdtPr>
            <w:id w:val="14659275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Default="00951509" w:rsidP="00951509">
            <w:pPr>
              <w:pStyle w:val="ListNumber"/>
            </w:pPr>
            <w:r>
              <w:t>JS Data Types</w:t>
            </w:r>
          </w:p>
          <w:p w:rsidR="00951509" w:rsidRDefault="00951509" w:rsidP="00951509">
            <w:pPr>
              <w:pStyle w:val="ListNumber2"/>
            </w:pPr>
            <w:r>
              <w:t>Primitive Datatypes</w:t>
            </w:r>
          </w:p>
          <w:p w:rsidR="00951509" w:rsidRPr="00207A17" w:rsidRDefault="00951509" w:rsidP="00951509">
            <w:pPr>
              <w:pStyle w:val="ListNumber2"/>
            </w:pPr>
            <w:r>
              <w:t>Reference Datatypes</w:t>
            </w:r>
          </w:p>
        </w:tc>
      </w:tr>
      <w:tr w:rsidR="00A67285" w:rsidTr="004B6E55">
        <w:sdt>
          <w:sdtPr>
            <w:id w:val="17678819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207A17" w:rsidRDefault="00951509" w:rsidP="00951509">
            <w:pPr>
              <w:pStyle w:val="ListNumber"/>
            </w:pPr>
            <w:r>
              <w:t>JS Operators</w:t>
            </w:r>
          </w:p>
        </w:tc>
      </w:tr>
      <w:tr w:rsidR="00A67285" w:rsidTr="004B6E55">
        <w:sdt>
          <w:sdtPr>
            <w:id w:val="-4930321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207A17" w:rsidRDefault="00951509" w:rsidP="00951509">
            <w:pPr>
              <w:pStyle w:val="ListNumber"/>
            </w:pPr>
            <w:r>
              <w:t>JS Strings</w:t>
            </w:r>
          </w:p>
        </w:tc>
      </w:tr>
      <w:tr w:rsidR="00951509" w:rsidTr="004B6E55">
        <w:sdt>
          <w:sdtPr>
            <w:id w:val="16056108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51509" w:rsidRDefault="00951509" w:rsidP="00951509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951509" w:rsidRPr="00207A17" w:rsidRDefault="00951509" w:rsidP="00951509">
            <w:pPr>
              <w:pStyle w:val="ListNumber"/>
            </w:pPr>
            <w:r>
              <w:t>JS Numbers</w:t>
            </w:r>
          </w:p>
        </w:tc>
      </w:tr>
      <w:tr w:rsidR="00951509" w:rsidRPr="00207A17" w:rsidTr="004B6E55">
        <w:sdt>
          <w:sdtPr>
            <w:id w:val="12964829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51509" w:rsidRDefault="00951509" w:rsidP="004B6E55">
                <w:pPr>
                  <w:pStyle w:val="Checkbox"/>
                </w:pPr>
                <w:r w:rsidRPr="00951509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951509" w:rsidRDefault="00951509" w:rsidP="00951509">
            <w:pPr>
              <w:pStyle w:val="ListNumber"/>
            </w:pPr>
            <w:r>
              <w:t>JS Functions</w:t>
            </w:r>
          </w:p>
          <w:p w:rsidR="00951509" w:rsidRDefault="004B6E55" w:rsidP="00951509">
            <w:pPr>
              <w:pStyle w:val="ListNumber2"/>
            </w:pPr>
            <w:r>
              <w:t>Declaration Vs Expressions</w:t>
            </w:r>
          </w:p>
          <w:p w:rsidR="004B6E55" w:rsidRDefault="004B6E55" w:rsidP="00951509">
            <w:pPr>
              <w:pStyle w:val="ListNumber2"/>
            </w:pPr>
            <w:r>
              <w:t>Arrow Functions</w:t>
            </w:r>
          </w:p>
          <w:p w:rsidR="004B6E55" w:rsidRDefault="004B6E55" w:rsidP="00951509">
            <w:pPr>
              <w:pStyle w:val="ListNumber2"/>
            </w:pPr>
            <w:r>
              <w:t>Return</w:t>
            </w:r>
          </w:p>
          <w:p w:rsidR="004B6E55" w:rsidRDefault="004B6E55" w:rsidP="00951509">
            <w:pPr>
              <w:pStyle w:val="ListNumber2"/>
            </w:pPr>
            <w:r>
              <w:t>Parameters and Arguments</w:t>
            </w:r>
          </w:p>
          <w:p w:rsidR="004B6E55" w:rsidRDefault="004B6E55" w:rsidP="00951509">
            <w:pPr>
              <w:pStyle w:val="ListNumber2"/>
            </w:pPr>
            <w:r>
              <w:t>Self-Invoking Functions</w:t>
            </w:r>
          </w:p>
          <w:p w:rsidR="004B6E55" w:rsidRDefault="004B6E55" w:rsidP="00951509">
            <w:pPr>
              <w:pStyle w:val="ListNumber2"/>
            </w:pPr>
            <w:r>
              <w:t>High Order Functions</w:t>
            </w:r>
          </w:p>
          <w:p w:rsidR="004B6E55" w:rsidRDefault="004B6E55" w:rsidP="00951509">
            <w:pPr>
              <w:pStyle w:val="ListNumber2"/>
            </w:pPr>
            <w:r>
              <w:t>Functions return function</w:t>
            </w:r>
          </w:p>
          <w:p w:rsidR="004B6E55" w:rsidRDefault="004B6E55" w:rsidP="00951509">
            <w:pPr>
              <w:pStyle w:val="ListNumber2"/>
            </w:pPr>
            <w:r>
              <w:t xml:space="preserve">Callback Functions, sync and </w:t>
            </w:r>
            <w:proofErr w:type="spellStart"/>
            <w:r>
              <w:t>async</w:t>
            </w:r>
            <w:proofErr w:type="spellEnd"/>
            <w:r>
              <w:t xml:space="preserve"> callbacks</w:t>
            </w:r>
          </w:p>
          <w:p w:rsidR="004B6E55" w:rsidRPr="00207A17" w:rsidRDefault="004B6E55" w:rsidP="004B6E55">
            <w:pPr>
              <w:pStyle w:val="ListNumber2"/>
            </w:pPr>
            <w:r>
              <w:t>Closures</w:t>
            </w:r>
          </w:p>
        </w:tc>
      </w:tr>
      <w:tr w:rsidR="004B6E55" w:rsidRPr="00207A17" w:rsidTr="004B6E55">
        <w:sdt>
          <w:sdtPr>
            <w:id w:val="62227831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Conditions, If else </w:t>
            </w:r>
          </w:p>
        </w:tc>
      </w:tr>
      <w:tr w:rsidR="004B6E55" w:rsidRPr="00207A17" w:rsidTr="004B6E55">
        <w:sdt>
          <w:sdtPr>
            <w:id w:val="55104535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Switch case</w:t>
            </w:r>
          </w:p>
        </w:tc>
      </w:tr>
      <w:tr w:rsidR="004B6E55" w:rsidRPr="00207A17" w:rsidTr="004B6E55">
        <w:sdt>
          <w:sdtPr>
            <w:id w:val="1104074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Try Catch</w:t>
            </w:r>
          </w:p>
        </w:tc>
      </w:tr>
      <w:tr w:rsidR="004B6E55" w:rsidRPr="00207A17" w:rsidTr="004B6E55">
        <w:sdt>
          <w:sdtPr>
            <w:id w:val="-69754107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Document Object Model</w:t>
            </w:r>
          </w:p>
        </w:tc>
      </w:tr>
      <w:tr w:rsidR="004B6E55" w:rsidRPr="00207A17" w:rsidTr="004B6E55">
        <w:sdt>
          <w:sdtPr>
            <w:id w:val="-20995981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Events and events listeners</w:t>
            </w:r>
          </w:p>
        </w:tc>
      </w:tr>
      <w:tr w:rsidR="004B6E55" w:rsidRPr="00207A17" w:rsidTr="004B6E55">
        <w:sdt>
          <w:sdtPr>
            <w:id w:val="510481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Default="004B6E55" w:rsidP="004B6E55">
            <w:pPr>
              <w:pStyle w:val="ListNumber"/>
            </w:pPr>
            <w:r>
              <w:t xml:space="preserve"> JS Loops</w:t>
            </w:r>
          </w:p>
          <w:p w:rsidR="004B6E55" w:rsidRDefault="004B6E55" w:rsidP="004B6E55">
            <w:pPr>
              <w:pStyle w:val="ListNumber2"/>
            </w:pPr>
            <w:r>
              <w:t>While</w:t>
            </w:r>
          </w:p>
          <w:p w:rsidR="004B6E55" w:rsidRDefault="004B6E55" w:rsidP="004B6E55">
            <w:pPr>
              <w:pStyle w:val="ListNumber2"/>
            </w:pPr>
            <w:r>
              <w:t>Do while</w:t>
            </w:r>
          </w:p>
          <w:p w:rsidR="004B6E55" w:rsidRDefault="004B6E55" w:rsidP="004B6E55">
            <w:pPr>
              <w:pStyle w:val="ListNumber2"/>
            </w:pPr>
            <w:r>
              <w:t>For loop</w:t>
            </w:r>
          </w:p>
          <w:p w:rsidR="004B6E55" w:rsidRPr="00207A17" w:rsidRDefault="004B6E55" w:rsidP="004B6E55">
            <w:pPr>
              <w:pStyle w:val="ListNumber2"/>
            </w:pPr>
            <w:r>
              <w:t>Nested loops</w:t>
            </w:r>
          </w:p>
        </w:tc>
      </w:tr>
      <w:tr w:rsidR="004B6E55" w:rsidRPr="00207A17" w:rsidTr="004B6E55">
        <w:sdt>
          <w:sdtPr>
            <w:id w:val="-42787998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Arrays</w:t>
            </w:r>
          </w:p>
        </w:tc>
      </w:tr>
      <w:tr w:rsidR="004B6E55" w:rsidRPr="00207A17" w:rsidTr="004B6E55">
        <w:sdt>
          <w:sdtPr>
            <w:id w:val="60924390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Objects</w:t>
            </w:r>
          </w:p>
        </w:tc>
      </w:tr>
      <w:tr w:rsidR="004B6E55" w:rsidRPr="00207A17" w:rsidTr="004B6E55">
        <w:sdt>
          <w:sdtPr>
            <w:id w:val="19749423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Timing Functions</w:t>
            </w:r>
          </w:p>
        </w:tc>
      </w:tr>
      <w:tr w:rsidR="004B6E55" w:rsidRPr="00207A17" w:rsidTr="004B6E55">
        <w:sdt>
          <w:sdtPr>
            <w:id w:val="-6665356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Function Call, Bind and Apply methods</w:t>
            </w:r>
          </w:p>
        </w:tc>
      </w:tr>
      <w:tr w:rsidR="004B6E55" w:rsidRPr="00207A17" w:rsidTr="004B6E55">
        <w:sdt>
          <w:sdtPr>
            <w:id w:val="13105876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JSON Object</w:t>
            </w:r>
          </w:p>
        </w:tc>
      </w:tr>
      <w:tr w:rsidR="004B6E55" w:rsidRPr="00207A17" w:rsidTr="004B6E55">
        <w:sdt>
          <w:sdtPr>
            <w:id w:val="-179435558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 AJAX</w:t>
            </w:r>
          </w:p>
        </w:tc>
      </w:tr>
      <w:tr w:rsidR="004B6E55" w:rsidRPr="00207A17" w:rsidTr="004B6E55">
        <w:sdt>
          <w:sdtPr>
            <w:id w:val="-189102334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Fetch API</w:t>
            </w:r>
          </w:p>
        </w:tc>
      </w:tr>
      <w:tr w:rsidR="004B6E55" w:rsidRPr="00207A17" w:rsidTr="004B6E55">
        <w:sdt>
          <w:sdtPr>
            <w:id w:val="19118891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Date Object</w:t>
            </w:r>
          </w:p>
        </w:tc>
      </w:tr>
      <w:tr w:rsidR="004B6E55" w:rsidRPr="00207A17" w:rsidTr="004B6E55">
        <w:sdt>
          <w:sdtPr>
            <w:id w:val="-15365030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Constructors </w:t>
            </w:r>
          </w:p>
        </w:tc>
      </w:tr>
      <w:tr w:rsidR="004B6E55" w:rsidRPr="00207A17" w:rsidTr="004B6E55">
        <w:sdt>
          <w:sdtPr>
            <w:id w:val="3174702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Prototypes</w:t>
            </w:r>
          </w:p>
        </w:tc>
      </w:tr>
      <w:tr w:rsidR="004B6E55" w:rsidRPr="00207A17" w:rsidTr="004B6E55">
        <w:sdt>
          <w:sdtPr>
            <w:id w:val="-1351069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 Classes</w:t>
            </w:r>
          </w:p>
        </w:tc>
      </w:tr>
      <w:tr w:rsidR="004B6E55" w:rsidRPr="00207A17" w:rsidTr="004B6E55">
        <w:sdt>
          <w:sdtPr>
            <w:id w:val="-6071871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80552C">
            <w:pPr>
              <w:pStyle w:val="ListNumber"/>
            </w:pPr>
            <w:r>
              <w:t xml:space="preserve"> JS</w:t>
            </w:r>
            <w:r w:rsidR="0080552C">
              <w:t xml:space="preserve"> Promises</w:t>
            </w:r>
            <w:r>
              <w:t xml:space="preserve"> </w:t>
            </w:r>
          </w:p>
        </w:tc>
      </w:tr>
      <w:tr w:rsidR="004B6E55" w:rsidRPr="00207A17" w:rsidTr="004B6E55">
        <w:sdt>
          <w:sdtPr>
            <w:id w:val="120590419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80552C">
            <w:pPr>
              <w:pStyle w:val="ListNumber"/>
            </w:pPr>
            <w:r>
              <w:t xml:space="preserve"> JS</w:t>
            </w:r>
            <w:r w:rsidR="0080552C">
              <w:t xml:space="preserve"> Async &amp; Await</w:t>
            </w:r>
          </w:p>
        </w:tc>
      </w:tr>
      <w:tr w:rsidR="004B6E55" w:rsidRPr="00207A17" w:rsidTr="004B6E55">
        <w:sdt>
          <w:sdtPr>
            <w:id w:val="182662468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B6E55" w:rsidP="004B6E55">
            <w:pPr>
              <w:pStyle w:val="ListNumber"/>
            </w:pPr>
            <w:r>
              <w:t xml:space="preserve"> JS</w:t>
            </w:r>
            <w:r w:rsidR="0080552C">
              <w:t xml:space="preserve"> Dest</w:t>
            </w:r>
            <w:r w:rsidR="004C6134">
              <w:t>ructuring</w:t>
            </w:r>
          </w:p>
        </w:tc>
      </w:tr>
      <w:tr w:rsidR="004B6E55" w:rsidRPr="00207A17" w:rsidTr="004B6E55">
        <w:sdt>
          <w:sdtPr>
            <w:id w:val="1431471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B6E55" w:rsidRPr="00207A17" w:rsidRDefault="004C6134" w:rsidP="004B6E55">
            <w:pPr>
              <w:pStyle w:val="ListNumber"/>
            </w:pPr>
            <w:r>
              <w:t xml:space="preserve"> Rest parameter</w:t>
            </w:r>
          </w:p>
        </w:tc>
      </w:tr>
      <w:tr w:rsidR="004B6E55" w:rsidRPr="00207A17" w:rsidTr="004B6E55">
        <w:sdt>
          <w:sdtPr>
            <w:id w:val="196083854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B6E55" w:rsidRDefault="004B6E55" w:rsidP="004B6E55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C6134" w:rsidRPr="00207A17" w:rsidRDefault="004C6134" w:rsidP="004C6134">
            <w:pPr>
              <w:pStyle w:val="ListNumber"/>
            </w:pPr>
            <w:r>
              <w:t xml:space="preserve"> Spread Operators</w:t>
            </w:r>
          </w:p>
        </w:tc>
      </w:tr>
      <w:tr w:rsidR="004C6134" w:rsidRPr="00207A17" w:rsidTr="004B6E55">
        <w:sdt>
          <w:sdtPr>
            <w:id w:val="-82844161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4C6134" w:rsidRDefault="004C6134" w:rsidP="004C6134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4C6134" w:rsidRPr="00207A17" w:rsidRDefault="004C6134" w:rsidP="005672AB">
            <w:pPr>
              <w:pStyle w:val="ListNumber"/>
            </w:pPr>
            <w:r>
              <w:t xml:space="preserve"> Rest parameter</w:t>
            </w:r>
          </w:p>
        </w:tc>
      </w:tr>
      <w:tr w:rsidR="005672AB" w:rsidRPr="00207A17" w:rsidTr="004B6E55">
        <w:sdt>
          <w:sdtPr>
            <w:id w:val="10239829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5672AB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5672AB" w:rsidRPr="00207A17" w:rsidRDefault="005672AB" w:rsidP="005672AB">
            <w:pPr>
              <w:pStyle w:val="ListNumber"/>
            </w:pPr>
            <w:r>
              <w:t xml:space="preserve"> ES6 Modules</w:t>
            </w:r>
          </w:p>
        </w:tc>
      </w:tr>
      <w:tr w:rsidR="005672AB" w:rsidRPr="00207A17" w:rsidTr="004B6E55">
        <w:sdt>
          <w:sdtPr>
            <w:id w:val="15122647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5672AB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5672AB" w:rsidRPr="00207A17" w:rsidRDefault="005672AB" w:rsidP="005672AB">
            <w:pPr>
              <w:pStyle w:val="ListNumber"/>
            </w:pPr>
            <w:r>
              <w:t xml:space="preserve"> JS Math Object</w:t>
            </w:r>
          </w:p>
        </w:tc>
      </w:tr>
      <w:tr w:rsidR="005672AB" w:rsidRPr="00207A17" w:rsidTr="004B6E55">
        <w:sdt>
          <w:sdtPr>
            <w:id w:val="-11846631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5672AB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5672AB" w:rsidRPr="00207A17" w:rsidRDefault="005672AB" w:rsidP="005672AB">
            <w:pPr>
              <w:pStyle w:val="ListNumber"/>
            </w:pPr>
            <w:r>
              <w:t xml:space="preserve"> Console Object</w:t>
            </w:r>
          </w:p>
        </w:tc>
      </w:tr>
      <w:tr w:rsidR="005672AB" w:rsidRPr="00207A17" w:rsidTr="005672AB">
        <w:sdt>
          <w:sdtPr>
            <w:id w:val="14612994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E9019B">
                <w:pPr>
                  <w:pStyle w:val="Checkbox"/>
                </w:pPr>
                <w:r w:rsidRPr="005672A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5672AB" w:rsidRDefault="005672AB" w:rsidP="005672AB">
            <w:pPr>
              <w:pStyle w:val="ListNumber"/>
            </w:pPr>
            <w:r>
              <w:t xml:space="preserve"> JS Cookies</w:t>
            </w:r>
          </w:p>
          <w:p w:rsidR="005672AB" w:rsidRPr="00207A17" w:rsidRDefault="005672AB" w:rsidP="005672AB">
            <w:pPr>
              <w:pStyle w:val="ListNumber"/>
              <w:numPr>
                <w:ilvl w:val="0"/>
                <w:numId w:val="0"/>
              </w:numPr>
              <w:ind w:left="360"/>
            </w:pPr>
          </w:p>
        </w:tc>
      </w:tr>
      <w:tr w:rsidR="005672AB" w:rsidRPr="00207A17" w:rsidTr="005672AB">
        <w:tc>
          <w:tcPr>
            <w:tcW w:w="450" w:type="dxa"/>
          </w:tcPr>
          <w:p w:rsidR="005672AB" w:rsidRPr="005672AB" w:rsidRDefault="005672AB" w:rsidP="00E9019B">
            <w:pPr>
              <w:pStyle w:val="Checkbox"/>
              <w:rPr>
                <w:rFonts w:ascii="Segoe UI Symbol" w:hAnsi="Segoe UI Symbol" w:cs="Segoe UI Symbol"/>
              </w:rPr>
            </w:pPr>
          </w:p>
        </w:tc>
        <w:tc>
          <w:tcPr>
            <w:tcW w:w="9620" w:type="dxa"/>
            <w:gridSpan w:val="2"/>
          </w:tcPr>
          <w:p w:rsidR="005672AB" w:rsidRDefault="005672AB" w:rsidP="005672AB">
            <w:pPr>
              <w:pStyle w:val="ListNumber"/>
              <w:numPr>
                <w:ilvl w:val="0"/>
                <w:numId w:val="0"/>
              </w:numPr>
            </w:pPr>
          </w:p>
        </w:tc>
      </w:tr>
      <w:tr w:rsidR="005672AB" w:rsidRPr="00207A17" w:rsidTr="005672AB">
        <w:sdt>
          <w:sdtPr>
            <w:id w:val="-7020830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5672AB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5672AB" w:rsidRPr="00207A17" w:rsidRDefault="005672AB" w:rsidP="00BF0B39">
            <w:pPr>
              <w:pStyle w:val="ListNumber"/>
            </w:pPr>
            <w:r>
              <w:t xml:space="preserve"> </w:t>
            </w:r>
            <w:r w:rsidR="00BF0B39">
              <w:t>JS Windows Object</w:t>
            </w:r>
          </w:p>
        </w:tc>
      </w:tr>
      <w:tr w:rsidR="005672AB" w:rsidRPr="00207A17" w:rsidTr="005672AB">
        <w:sdt>
          <w:sdtPr>
            <w:id w:val="18695636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672AB" w:rsidRDefault="005672AB" w:rsidP="00E9019B">
                <w:pPr>
                  <w:pStyle w:val="Checkbox"/>
                </w:pPr>
                <w:r w:rsidRPr="005672A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5672AB" w:rsidP="00BF0B39">
            <w:pPr>
              <w:pStyle w:val="ListNumber"/>
            </w:pPr>
            <w:r>
              <w:t xml:space="preserve"> </w:t>
            </w:r>
            <w:r w:rsidR="00BF0B39">
              <w:t>JS Screen Object</w:t>
            </w:r>
          </w:p>
        </w:tc>
      </w:tr>
      <w:tr w:rsidR="00BF0B39" w:rsidRPr="00207A17" w:rsidTr="005672AB">
        <w:sdt>
          <w:sdtPr>
            <w:id w:val="65618596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History Object</w:t>
            </w:r>
          </w:p>
        </w:tc>
      </w:tr>
      <w:tr w:rsidR="00BF0B39" w:rsidRPr="00207A17" w:rsidTr="005672AB">
        <w:sdt>
          <w:sdtPr>
            <w:id w:val="-14079927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Location Object</w:t>
            </w:r>
          </w:p>
        </w:tc>
      </w:tr>
      <w:tr w:rsidR="00BF0B39" w:rsidRPr="00207A17" w:rsidTr="005672AB">
        <w:sdt>
          <w:sdtPr>
            <w:id w:val="-4021452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Navigator Object</w:t>
            </w:r>
          </w:p>
        </w:tc>
      </w:tr>
      <w:tr w:rsidR="00BF0B39" w:rsidRPr="00207A17" w:rsidTr="005672AB">
        <w:sdt>
          <w:sdtPr>
            <w:id w:val="-135745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Regular Expressions</w:t>
            </w:r>
          </w:p>
        </w:tc>
      </w:tr>
      <w:tr w:rsidR="00BF0B39" w:rsidRPr="00207A17" w:rsidTr="005672AB">
        <w:sdt>
          <w:sdtPr>
            <w:id w:val="-153117340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Form validations</w:t>
            </w:r>
          </w:p>
        </w:tc>
      </w:tr>
      <w:tr w:rsidR="00BF0B39" w:rsidRPr="00207A17" w:rsidTr="005672AB">
        <w:sdt>
          <w:sdtPr>
            <w:id w:val="17884677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JS Debugging</w:t>
            </w:r>
          </w:p>
        </w:tc>
      </w:tr>
      <w:tr w:rsidR="00BF0B39" w:rsidRPr="00207A17" w:rsidTr="005672AB">
        <w:sdt>
          <w:sdtPr>
            <w:id w:val="-16408566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BF0B39" w:rsidRDefault="00BF0B39" w:rsidP="00BF0B39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BF0B39" w:rsidRPr="00207A17" w:rsidRDefault="00BF0B39" w:rsidP="00BF0B39">
            <w:pPr>
              <w:pStyle w:val="ListNumber"/>
            </w:pPr>
            <w:r>
              <w:t xml:space="preserve"> JS Best Practices</w:t>
            </w:r>
          </w:p>
        </w:tc>
      </w:tr>
    </w:tbl>
    <w:p w:rsidR="00685B4E" w:rsidRDefault="00E9019B" w:rsidP="002955AB">
      <w:pPr>
        <w:pStyle w:val="Heading1"/>
      </w:pPr>
      <w:r>
        <w:t xml:space="preserve"> JQuery</w:t>
      </w:r>
      <w:r w:rsidR="005672AB">
        <w:tab/>
      </w:r>
      <w:r w:rsidR="005672AB">
        <w:tab/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0062B9">
        <w:trPr>
          <w:trHeight w:val="297"/>
        </w:trPr>
        <w:sdt>
          <w:sdt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2955AB" w:rsidRDefault="00E9019B" w:rsidP="00E9019B">
            <w:pPr>
              <w:pStyle w:val="ListNumber"/>
              <w:numPr>
                <w:ilvl w:val="0"/>
                <w:numId w:val="45"/>
              </w:numPr>
            </w:pPr>
            <w:r>
              <w:t>What is jQuery</w:t>
            </w:r>
          </w:p>
        </w:tc>
      </w:tr>
      <w:tr w:rsidR="00A67285" w:rsidTr="000062B9">
        <w:sdt>
          <w:sdtPr>
            <w:id w:val="17122249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2955AB" w:rsidRDefault="00E9019B" w:rsidP="00E9019B">
            <w:pPr>
              <w:pStyle w:val="ListNumber"/>
            </w:pPr>
            <w:r>
              <w:t>Library vs Frameworks</w:t>
            </w:r>
          </w:p>
        </w:tc>
      </w:tr>
      <w:tr w:rsidR="00A67285" w:rsidTr="000062B9">
        <w:sdt>
          <w:sdtPr>
            <w:id w:val="-15735746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A67285" w:rsidRPr="002955AB" w:rsidRDefault="00E9019B" w:rsidP="00E9019B">
            <w:pPr>
              <w:pStyle w:val="ListNumber"/>
            </w:pPr>
            <w:r>
              <w:t>Download and integrate jQuery in HTML</w:t>
            </w:r>
          </w:p>
        </w:tc>
      </w:tr>
      <w:tr w:rsidR="00A67285" w:rsidTr="000062B9">
        <w:sdt>
          <w:sdtPr>
            <w:id w:val="16531008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955AB" w:rsidRDefault="00E9019B" w:rsidP="00E9019B">
            <w:pPr>
              <w:pStyle w:val="ListNumber"/>
            </w:pPr>
            <w:r>
              <w:t>jQuery Ready Functions</w:t>
            </w:r>
          </w:p>
        </w:tc>
      </w:tr>
      <w:tr w:rsidR="00E9019B" w:rsidTr="000062B9">
        <w:sdt>
          <w:sdtPr>
            <w:id w:val="54386725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>jQuery Selectors</w:t>
            </w:r>
          </w:p>
        </w:tc>
      </w:tr>
      <w:tr w:rsidR="00E9019B" w:rsidRPr="00207A17" w:rsidTr="00E9019B">
        <w:sdt>
          <w:sdtPr>
            <w:id w:val="-5850024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E9019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>jQuery DOM</w:t>
            </w:r>
          </w:p>
        </w:tc>
      </w:tr>
      <w:tr w:rsidR="00E9019B" w:rsidRPr="00207A17" w:rsidTr="00E9019B">
        <w:sdt>
          <w:sdtPr>
            <w:id w:val="46740860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E9019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>jQuery Events</w:t>
            </w:r>
          </w:p>
        </w:tc>
      </w:tr>
      <w:tr w:rsidR="00E9019B" w:rsidRPr="00207A17" w:rsidTr="00E9019B">
        <w:sdt>
          <w:sdtPr>
            <w:id w:val="77745965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E9019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>jQuery CSS</w:t>
            </w:r>
          </w:p>
        </w:tc>
      </w:tr>
      <w:tr w:rsidR="00E9019B" w:rsidRPr="00207A17" w:rsidTr="00E9019B">
        <w:sdt>
          <w:sdtPr>
            <w:id w:val="-7434145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E9019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>jQuery Animations</w:t>
            </w:r>
          </w:p>
        </w:tc>
      </w:tr>
      <w:tr w:rsidR="00E9019B" w:rsidRPr="00207A17" w:rsidTr="00E9019B">
        <w:sdt>
          <w:sdtPr>
            <w:id w:val="-5359682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E9019B" w:rsidRDefault="00E9019B" w:rsidP="00E9019B">
                <w:pPr>
                  <w:pStyle w:val="Checkbox"/>
                </w:pPr>
                <w:r w:rsidRPr="00E9019B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E9019B" w:rsidRPr="00207A17" w:rsidRDefault="00E9019B" w:rsidP="00E9019B">
            <w:pPr>
              <w:pStyle w:val="ListNumber"/>
            </w:pPr>
            <w:r>
              <w:t xml:space="preserve"> </w:t>
            </w:r>
            <w:r w:rsidR="00184F56">
              <w:t>jQuery Scroll Effects</w:t>
            </w:r>
          </w:p>
        </w:tc>
      </w:tr>
      <w:tr w:rsidR="00184F56" w:rsidRPr="00207A17" w:rsidTr="00184F56">
        <w:sdt>
          <w:sdtPr>
            <w:id w:val="-153595502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805821">
                <w:pPr>
                  <w:pStyle w:val="Checkbox"/>
                </w:pPr>
                <w:r w:rsidRPr="00184F5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Collapsible</w:t>
            </w:r>
          </w:p>
        </w:tc>
      </w:tr>
      <w:tr w:rsidR="00184F56" w:rsidRPr="00207A17" w:rsidTr="00184F56">
        <w:sdt>
          <w:sdtPr>
            <w:id w:val="-17423235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184F56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Accordion</w:t>
            </w:r>
          </w:p>
        </w:tc>
      </w:tr>
      <w:tr w:rsidR="00184F56" w:rsidRPr="00207A17" w:rsidTr="00184F56">
        <w:sdt>
          <w:sdtPr>
            <w:id w:val="-11222199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805821">
                <w:pPr>
                  <w:pStyle w:val="Checkbox"/>
                </w:pPr>
                <w:r w:rsidRPr="00184F5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Tabs</w:t>
            </w:r>
          </w:p>
        </w:tc>
      </w:tr>
      <w:tr w:rsidR="00184F56" w:rsidRPr="00207A17" w:rsidTr="00184F56">
        <w:sdt>
          <w:sdtPr>
            <w:id w:val="-98962782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805821">
                <w:pPr>
                  <w:pStyle w:val="Checkbox"/>
                </w:pPr>
                <w:r w:rsidRPr="00184F5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Dropdown Menu</w:t>
            </w:r>
          </w:p>
        </w:tc>
      </w:tr>
      <w:tr w:rsidR="00184F56" w:rsidRPr="00207A17" w:rsidTr="00184F56">
        <w:sdt>
          <w:sdtPr>
            <w:id w:val="-47345265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805821">
                <w:pPr>
                  <w:pStyle w:val="Checkbox"/>
                </w:pPr>
                <w:r w:rsidRPr="00184F5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Model Box</w:t>
            </w:r>
          </w:p>
        </w:tc>
      </w:tr>
      <w:tr w:rsidR="00184F56" w:rsidRPr="00207A17" w:rsidTr="00184F56">
        <w:sdt>
          <w:sdtPr>
            <w:id w:val="-177786277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184F56" w:rsidRDefault="00184F56" w:rsidP="00805821">
                <w:pPr>
                  <w:pStyle w:val="Checkbox"/>
                </w:pPr>
                <w:r w:rsidRPr="00184F5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184F56" w:rsidRPr="00207A17" w:rsidRDefault="00184F56" w:rsidP="00184F56">
            <w:pPr>
              <w:pStyle w:val="ListNumber"/>
            </w:pPr>
            <w:r>
              <w:t xml:space="preserve"> </w:t>
            </w:r>
            <w:r>
              <w:t>jQuery Plugins</w:t>
            </w:r>
          </w:p>
        </w:tc>
      </w:tr>
    </w:tbl>
    <w:p w:rsidR="00685B4E" w:rsidRDefault="00685B4E" w:rsidP="002955AB"/>
    <w:p w:rsidR="00FC58E6" w:rsidRDefault="00FC58E6" w:rsidP="00FC58E6">
      <w:pPr>
        <w:pStyle w:val="Heading1"/>
      </w:pPr>
      <w:r>
        <w:lastRenderedPageBreak/>
        <w:t>SASS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FC58E6" w:rsidRPr="00207A17" w:rsidTr="00805821">
        <w:sdt>
          <w:sdtPr>
            <w:id w:val="191712892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FC58E6" w:rsidRDefault="00FC58E6" w:rsidP="00805821">
                <w:pPr>
                  <w:pStyle w:val="Checkbox"/>
                </w:pPr>
                <w:r w:rsidRPr="004B6E5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FC58E6" w:rsidRPr="00207A17" w:rsidRDefault="00FC58E6" w:rsidP="00FC58E6">
            <w:pPr>
              <w:pStyle w:val="ListNumber"/>
              <w:numPr>
                <w:ilvl w:val="0"/>
                <w:numId w:val="46"/>
              </w:numPr>
            </w:pPr>
            <w:r>
              <w:t>CSS Preprocessors</w:t>
            </w:r>
            <w:r>
              <w:t xml:space="preserve"> </w:t>
            </w:r>
          </w:p>
        </w:tc>
      </w:tr>
      <w:tr w:rsidR="00FC58E6" w:rsidRPr="00207A17" w:rsidTr="00FC58E6">
        <w:sdt>
          <w:sdtPr>
            <w:id w:val="92014300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FC58E6" w:rsidRDefault="00FC58E6" w:rsidP="00805821">
                <w:pPr>
                  <w:pStyle w:val="Checkbox"/>
                </w:pPr>
                <w:r w:rsidRPr="00FC58E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FC58E6" w:rsidRPr="00207A17" w:rsidRDefault="00FC58E6" w:rsidP="00FC58E6">
            <w:pPr>
              <w:pStyle w:val="ListNumber"/>
            </w:pPr>
            <w:r>
              <w:t>Download SASS using Node JS</w:t>
            </w:r>
          </w:p>
        </w:tc>
      </w:tr>
      <w:tr w:rsidR="00FC58E6" w:rsidRPr="00207A17" w:rsidTr="00FC58E6">
        <w:sdt>
          <w:sdtPr>
            <w:id w:val="-19888487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FC58E6" w:rsidRDefault="00FC58E6" w:rsidP="00805821">
                <w:pPr>
                  <w:pStyle w:val="Checkbox"/>
                </w:pPr>
                <w:r w:rsidRPr="00FC58E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FC58E6" w:rsidRPr="00207A17" w:rsidRDefault="00FC58E6" w:rsidP="00805821">
            <w:pPr>
              <w:pStyle w:val="ListNumber"/>
            </w:pPr>
            <w:r>
              <w:t>SASS Variables</w:t>
            </w:r>
            <w:r>
              <w:t xml:space="preserve"> </w:t>
            </w:r>
            <w:r>
              <w:t>and functions</w:t>
            </w:r>
          </w:p>
        </w:tc>
      </w:tr>
      <w:tr w:rsidR="00FC58E6" w:rsidRPr="00207A17" w:rsidTr="00FC58E6">
        <w:sdt>
          <w:sdtPr>
            <w:id w:val="20178041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FC58E6" w:rsidRDefault="00FC58E6" w:rsidP="00805821">
                <w:pPr>
                  <w:pStyle w:val="Checkbox"/>
                </w:pPr>
                <w:r w:rsidRPr="00FC58E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FC58E6" w:rsidRPr="00207A17" w:rsidRDefault="00FC58E6" w:rsidP="00805821">
            <w:pPr>
              <w:pStyle w:val="ListNumber"/>
            </w:pPr>
            <w:r>
              <w:t xml:space="preserve"> </w:t>
            </w:r>
            <w:r>
              <w:t>Compile Sass to CSS</w:t>
            </w:r>
          </w:p>
        </w:tc>
      </w:tr>
    </w:tbl>
    <w:p w:rsidR="00FC58E6" w:rsidRDefault="00FC58E6" w:rsidP="00FC58E6"/>
    <w:p w:rsidR="00FC58E6" w:rsidRDefault="00FC58E6" w:rsidP="00FC58E6">
      <w:pPr>
        <w:pStyle w:val="Heading1"/>
      </w:pPr>
      <w:r>
        <w:t>Responsive Web Design</w:t>
      </w:r>
    </w:p>
    <w:p w:rsidR="007D3373" w:rsidRDefault="007D3373" w:rsidP="007D3373"/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7D3373" w:rsidRPr="00207A17" w:rsidTr="00805821">
        <w:sdt>
          <w:sdtPr>
            <w:id w:val="-6169897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7D3373" w:rsidRDefault="007D3373" w:rsidP="00805821">
                <w:pPr>
                  <w:pStyle w:val="Checkbox"/>
                </w:pPr>
                <w:r w:rsidRPr="00FC58E6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:rsidR="007D3373" w:rsidRPr="00207A17" w:rsidRDefault="007D3373" w:rsidP="007D3373">
            <w:pPr>
              <w:pStyle w:val="ListNumber"/>
              <w:numPr>
                <w:ilvl w:val="0"/>
                <w:numId w:val="47"/>
              </w:numPr>
            </w:pPr>
            <w:bookmarkStart w:id="2" w:name="_GoBack"/>
            <w:bookmarkEnd w:id="2"/>
            <w:r>
              <w:t xml:space="preserve"> </w:t>
            </w:r>
          </w:p>
        </w:tc>
      </w:tr>
    </w:tbl>
    <w:p w:rsidR="007D3373" w:rsidRPr="007D3373" w:rsidRDefault="007D3373" w:rsidP="007D3373"/>
    <w:sectPr w:rsidR="007D3373" w:rsidRPr="007D3373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16E" w:rsidRDefault="00EA416E" w:rsidP="005A20E2">
      <w:pPr>
        <w:spacing w:after="0"/>
      </w:pPr>
      <w:r>
        <w:separator/>
      </w:r>
    </w:p>
    <w:p w:rsidR="00EA416E" w:rsidRDefault="00EA416E"/>
    <w:p w:rsidR="00EA416E" w:rsidRDefault="00EA416E" w:rsidP="009B4773"/>
    <w:p w:rsidR="00EA416E" w:rsidRDefault="00EA416E" w:rsidP="00513832"/>
  </w:endnote>
  <w:endnote w:type="continuationSeparator" w:id="0">
    <w:p w:rsidR="00EA416E" w:rsidRDefault="00EA416E" w:rsidP="005A20E2">
      <w:pPr>
        <w:spacing w:after="0"/>
      </w:pPr>
      <w:r>
        <w:continuationSeparator/>
      </w:r>
    </w:p>
    <w:p w:rsidR="00EA416E" w:rsidRDefault="00EA416E"/>
    <w:p w:rsidR="00EA416E" w:rsidRDefault="00EA416E" w:rsidP="009B4773"/>
    <w:p w:rsidR="00EA416E" w:rsidRDefault="00EA416E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19B" w:rsidRPr="003639D2" w:rsidRDefault="00E9019B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7D3373">
      <w:rPr>
        <w:noProof/>
      </w:rPr>
      <w:t>8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19B" w:rsidRPr="00F8411A" w:rsidRDefault="00E9019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FC58E6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16E" w:rsidRDefault="00EA416E" w:rsidP="005A20E2">
      <w:pPr>
        <w:spacing w:after="0"/>
      </w:pPr>
      <w:r>
        <w:separator/>
      </w:r>
    </w:p>
    <w:p w:rsidR="00EA416E" w:rsidRDefault="00EA416E"/>
    <w:p w:rsidR="00EA416E" w:rsidRDefault="00EA416E" w:rsidP="009B4773"/>
    <w:p w:rsidR="00EA416E" w:rsidRDefault="00EA416E" w:rsidP="00513832"/>
  </w:footnote>
  <w:footnote w:type="continuationSeparator" w:id="0">
    <w:p w:rsidR="00EA416E" w:rsidRDefault="00EA416E" w:rsidP="005A20E2">
      <w:pPr>
        <w:spacing w:after="0"/>
      </w:pPr>
      <w:r>
        <w:continuationSeparator/>
      </w:r>
    </w:p>
    <w:p w:rsidR="00EA416E" w:rsidRDefault="00EA416E"/>
    <w:p w:rsidR="00EA416E" w:rsidRDefault="00EA416E" w:rsidP="009B4773"/>
    <w:p w:rsidR="00EA416E" w:rsidRDefault="00EA416E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19B" w:rsidRPr="003639D2" w:rsidRDefault="00E9019B" w:rsidP="003639D2">
    <w:pPr>
      <w:pStyle w:val="Header1"/>
    </w:pPr>
    <w:sdt>
      <w:sdtPr>
        <w:alias w:val="Title"/>
        <w:tag w:val=""/>
        <w:id w:val="-611985797"/>
        <w:placeholder>
          <w:docPart w:val="9C854CB93F294E04A6D6640D9C66903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>
          <w:rPr>
            <w:lang w:val="en-IN"/>
          </w:rPr>
          <w:t>Web Designing &amp; UI Development</w:t>
        </w:r>
      </w:sdtContent>
    </w:sdt>
  </w:p>
  <w:p w:rsidR="00E9019B" w:rsidRPr="005854DB" w:rsidRDefault="00E9019B" w:rsidP="003D6AFD">
    <w:pPr>
      <w:pStyle w:val="Header"/>
    </w:pPr>
    <w:sdt>
      <w:sdtPr>
        <w:alias w:val="Subtitle"/>
        <w:tag w:val=""/>
        <w:id w:val="-2023313307"/>
        <w:placeholder>
          <w:docPart w:val="6C775AB04C0248F6B96F1200B34B300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>
          <w:rPr>
            <w:lang w:val="en-IN"/>
          </w:rPr>
          <w:t>by Avinash Malhotra -  IIT Alumni, 11+ Experience</w:t>
        </w:r>
      </w:sdtContent>
    </w:sdt>
    <w:r w:rsidRPr="003D6AFD">
      <w:t xml:space="preserve"> </w:t>
    </w:r>
    <w:r>
      <w:rPr>
        <w:noProof/>
        <w:lang w:val="en-IN" w:eastAsia="en-IN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0B28186D" wp14:editId="1C3DD27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019B" w:rsidRDefault="00E9019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2818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" fillcolor="#107082" stroked="f">
              <v:fill opacity="9766f"/>
              <v:textbox inset="20mm,8mm">
                <w:txbxContent>
                  <w:p w:rsidR="00E9019B" w:rsidRDefault="00E9019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19B" w:rsidRDefault="00E9019B" w:rsidP="00A67285">
    <w:pPr>
      <w:pStyle w:val="Header"/>
      <w:spacing w:after="0"/>
    </w:pPr>
    <w:r>
      <w:rPr>
        <w:noProof/>
        <w:lang w:val="en-IN" w:eastAsia="en-IN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32648FA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5A3"/>
    <w:rsid w:val="0000092E"/>
    <w:rsid w:val="000062B9"/>
    <w:rsid w:val="00012A83"/>
    <w:rsid w:val="00017C3C"/>
    <w:rsid w:val="00021F2E"/>
    <w:rsid w:val="00026EAE"/>
    <w:rsid w:val="0003123C"/>
    <w:rsid w:val="00032A10"/>
    <w:rsid w:val="00042067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84F56"/>
    <w:rsid w:val="001A5429"/>
    <w:rsid w:val="001D1C22"/>
    <w:rsid w:val="001E11F1"/>
    <w:rsid w:val="001E1E58"/>
    <w:rsid w:val="00206719"/>
    <w:rsid w:val="00207A17"/>
    <w:rsid w:val="0023557F"/>
    <w:rsid w:val="00240312"/>
    <w:rsid w:val="00247B17"/>
    <w:rsid w:val="00252E4A"/>
    <w:rsid w:val="002642A8"/>
    <w:rsid w:val="002955AB"/>
    <w:rsid w:val="002A137B"/>
    <w:rsid w:val="002F05A3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4960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B6E55"/>
    <w:rsid w:val="004C0453"/>
    <w:rsid w:val="004C432D"/>
    <w:rsid w:val="004C6134"/>
    <w:rsid w:val="004C7B3E"/>
    <w:rsid w:val="00513832"/>
    <w:rsid w:val="00526C37"/>
    <w:rsid w:val="00533047"/>
    <w:rsid w:val="005672AB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3373"/>
    <w:rsid w:val="007D40E3"/>
    <w:rsid w:val="007D5767"/>
    <w:rsid w:val="007F793B"/>
    <w:rsid w:val="0080552C"/>
    <w:rsid w:val="00813EC8"/>
    <w:rsid w:val="00817F8C"/>
    <w:rsid w:val="0082491D"/>
    <w:rsid w:val="0083428B"/>
    <w:rsid w:val="00876F99"/>
    <w:rsid w:val="008820B3"/>
    <w:rsid w:val="00886169"/>
    <w:rsid w:val="00893D80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1509"/>
    <w:rsid w:val="00952A7A"/>
    <w:rsid w:val="00974BF8"/>
    <w:rsid w:val="009A3B33"/>
    <w:rsid w:val="009A45A0"/>
    <w:rsid w:val="009B35B5"/>
    <w:rsid w:val="009B3A56"/>
    <w:rsid w:val="009B4773"/>
    <w:rsid w:val="009D2556"/>
    <w:rsid w:val="009F10DC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BF0B39"/>
    <w:rsid w:val="00C17BCF"/>
    <w:rsid w:val="00C3246A"/>
    <w:rsid w:val="00C65564"/>
    <w:rsid w:val="00CA61D8"/>
    <w:rsid w:val="00CA656D"/>
    <w:rsid w:val="00CD1D98"/>
    <w:rsid w:val="00CF1267"/>
    <w:rsid w:val="00D13200"/>
    <w:rsid w:val="00D26769"/>
    <w:rsid w:val="00D27AF8"/>
    <w:rsid w:val="00D6543F"/>
    <w:rsid w:val="00D710D0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019B"/>
    <w:rsid w:val="00E91AE4"/>
    <w:rsid w:val="00EA416E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C58E6"/>
    <w:rsid w:val="00FD2BDB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47D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h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7F1CC08ACF84F4A9722AB6FA4E7A2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7E5C8-23C4-41FF-9D79-C340587DC2A9}"/>
      </w:docPartPr>
      <w:docPartBody>
        <w:p w:rsidR="008E3F88" w:rsidRDefault="008E3F88">
          <w:pPr>
            <w:pStyle w:val="07F1CC08ACF84F4A9722AB6FA4E7A29F"/>
          </w:pPr>
          <w:r w:rsidRPr="003639D2">
            <w:t>OFFICE-BASED AGENCY</w:t>
          </w:r>
        </w:p>
      </w:docPartBody>
    </w:docPart>
    <w:docPart>
      <w:docPartPr>
        <w:name w:val="06B44698B17646BAAF064A9562837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5A3EE-4207-4383-A9B8-DF894820B5F5}"/>
      </w:docPartPr>
      <w:docPartBody>
        <w:p w:rsidR="008E3F88" w:rsidRDefault="008E3F88">
          <w:pPr>
            <w:pStyle w:val="06B44698B17646BAAF064A9562837ECF"/>
          </w:pPr>
          <w:r w:rsidRPr="003639D2">
            <w:t>Startup Checklist</w:t>
          </w:r>
        </w:p>
      </w:docPartBody>
    </w:docPart>
    <w:docPart>
      <w:docPartPr>
        <w:name w:val="64668E86094F4659922AFB880C2F58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ADA02-37FD-4346-8C3C-223F2398A965}"/>
      </w:docPartPr>
      <w:docPartBody>
        <w:p w:rsidR="008E3F88" w:rsidRDefault="008E3F88">
          <w:pPr>
            <w:pStyle w:val="64668E86094F4659922AFB880C2F5891"/>
          </w:pPr>
          <w:r w:rsidRPr="003639D2">
            <w:t>Getting Started</w:t>
          </w:r>
        </w:p>
      </w:docPartBody>
    </w:docPart>
    <w:docPart>
      <w:docPartPr>
        <w:name w:val="9C854CB93F294E04A6D6640D9C669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696EC6-97D5-44A6-A866-5A4F3DA5BD02}"/>
      </w:docPartPr>
      <w:docPartBody>
        <w:p w:rsidR="008E3F88" w:rsidRDefault="008E3F88">
          <w:pPr>
            <w:pStyle w:val="9C854CB93F294E04A6D6640D9C669032"/>
          </w:pPr>
          <w:r w:rsidRPr="00207A17">
            <w:t>Let the local or regional press know you are opening and when.</w:t>
          </w:r>
        </w:p>
      </w:docPartBody>
    </w:docPart>
    <w:docPart>
      <w:docPartPr>
        <w:name w:val="6C775AB04C0248F6B96F1200B34B30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F98C9-B58E-4911-AFEE-0A23CAC7385D}"/>
      </w:docPartPr>
      <w:docPartBody>
        <w:p w:rsidR="008E3F88" w:rsidRDefault="008E3F88" w:rsidP="008E3F88">
          <w:pPr>
            <w:pStyle w:val="6C775AB04C0248F6B96F1200B34B3008"/>
          </w:pPr>
          <w:r w:rsidRPr="0078010D">
            <w:t>Create a Marketing and Sales Plan that includes a “Go To Market” or launch plan, pricing, how your business will generate leads, and close new business.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F88"/>
    <w:rsid w:val="008E3F88"/>
    <w:rsid w:val="00AA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F1CC08ACF84F4A9722AB6FA4E7A29F">
    <w:name w:val="07F1CC08ACF84F4A9722AB6FA4E7A29F"/>
  </w:style>
  <w:style w:type="paragraph" w:customStyle="1" w:styleId="06B44698B17646BAAF064A9562837ECF">
    <w:name w:val="06B44698B17646BAAF064A9562837ECF"/>
  </w:style>
  <w:style w:type="paragraph" w:customStyle="1" w:styleId="64668E86094F4659922AFB880C2F5891">
    <w:name w:val="64668E86094F4659922AFB880C2F5891"/>
  </w:style>
  <w:style w:type="paragraph" w:customStyle="1" w:styleId="3E36D8FD96B2436EBA41FAE17014D1A5">
    <w:name w:val="3E36D8FD96B2436EBA41FAE17014D1A5"/>
  </w:style>
  <w:style w:type="paragraph" w:customStyle="1" w:styleId="C0A14BFEB9204FE7984E9E2D492E76DF">
    <w:name w:val="C0A14BFEB9204FE7984E9E2D492E76DF"/>
  </w:style>
  <w:style w:type="paragraph" w:customStyle="1" w:styleId="98F02A09F7664DB4BCA8221557474C22">
    <w:name w:val="98F02A09F7664DB4BCA8221557474C22"/>
  </w:style>
  <w:style w:type="paragraph" w:customStyle="1" w:styleId="A2F7B2860B5941CE964D2760D7E1B83C">
    <w:name w:val="A2F7B2860B5941CE964D2760D7E1B83C"/>
  </w:style>
  <w:style w:type="paragraph" w:customStyle="1" w:styleId="16E2F61AF12F4215B3067E1E0222811C">
    <w:name w:val="16E2F61AF12F4215B3067E1E0222811C"/>
  </w:style>
  <w:style w:type="paragraph" w:customStyle="1" w:styleId="B52970D39D8742D5AFAC983BF0BD7344">
    <w:name w:val="B52970D39D8742D5AFAC983BF0BD7344"/>
  </w:style>
  <w:style w:type="paragraph" w:customStyle="1" w:styleId="65B9494180E84E819C3F9DCB4B5BF0A8">
    <w:name w:val="65B9494180E84E819C3F9DCB4B5BF0A8"/>
  </w:style>
  <w:style w:type="paragraph" w:customStyle="1" w:styleId="E69E19728850430BB38953009429CE10">
    <w:name w:val="E69E19728850430BB38953009429CE10"/>
  </w:style>
  <w:style w:type="paragraph" w:customStyle="1" w:styleId="7D225577B9624A90B5C40F39571C7D42">
    <w:name w:val="7D225577B9624A90B5C40F39571C7D42"/>
  </w:style>
  <w:style w:type="paragraph" w:customStyle="1" w:styleId="0A6214BC0A754E689DA08E6040254E1B">
    <w:name w:val="0A6214BC0A754E689DA08E6040254E1B"/>
  </w:style>
  <w:style w:type="paragraph" w:customStyle="1" w:styleId="2538360C01B24EA9894CDF0706AFF7E4">
    <w:name w:val="2538360C01B24EA9894CDF0706AFF7E4"/>
  </w:style>
  <w:style w:type="paragraph" w:customStyle="1" w:styleId="DE5864A340C84BF28367633CB89DDB57">
    <w:name w:val="DE5864A340C84BF28367633CB89DDB57"/>
  </w:style>
  <w:style w:type="paragraph" w:customStyle="1" w:styleId="C057C9ED0B4B43709EAAB290B1477D2D">
    <w:name w:val="C057C9ED0B4B43709EAAB290B1477D2D"/>
  </w:style>
  <w:style w:type="paragraph" w:customStyle="1" w:styleId="490B150E241349B7824370C905E01AEC">
    <w:name w:val="490B150E241349B7824370C905E01AEC"/>
  </w:style>
  <w:style w:type="paragraph" w:customStyle="1" w:styleId="F6F67E973B434643B943C0E2A18AACDE">
    <w:name w:val="F6F67E973B434643B943C0E2A18AACDE"/>
  </w:style>
  <w:style w:type="paragraph" w:customStyle="1" w:styleId="90E16DFD77754445929DFC719C38EF29">
    <w:name w:val="90E16DFD77754445929DFC719C38EF29"/>
  </w:style>
  <w:style w:type="paragraph" w:customStyle="1" w:styleId="2BAE94E811594053BC89E5445611F9E5">
    <w:name w:val="2BAE94E811594053BC89E5445611F9E5"/>
  </w:style>
  <w:style w:type="paragraph" w:customStyle="1" w:styleId="E5306F0BBA5249C49BD635333933E00F">
    <w:name w:val="E5306F0BBA5249C49BD635333933E00F"/>
  </w:style>
  <w:style w:type="paragraph" w:customStyle="1" w:styleId="506FD52F63D54179971560F547588F83">
    <w:name w:val="506FD52F63D54179971560F547588F83"/>
  </w:style>
  <w:style w:type="paragraph" w:customStyle="1" w:styleId="3B5C6D94C1D840A99AB8D1228AC5DC13">
    <w:name w:val="3B5C6D94C1D840A99AB8D1228AC5DC13"/>
  </w:style>
  <w:style w:type="paragraph" w:customStyle="1" w:styleId="A3F07DD1B2C440CAA0FE816A5E03636F">
    <w:name w:val="A3F07DD1B2C440CAA0FE816A5E03636F"/>
  </w:style>
  <w:style w:type="paragraph" w:customStyle="1" w:styleId="12335CB2857041899B569287F170DE41">
    <w:name w:val="12335CB2857041899B569287F170DE41"/>
  </w:style>
  <w:style w:type="paragraph" w:customStyle="1" w:styleId="BCBC39099FED4B78AEB6C1986899A25E">
    <w:name w:val="BCBC39099FED4B78AEB6C1986899A25E"/>
  </w:style>
  <w:style w:type="paragraph" w:customStyle="1" w:styleId="1D7499143C9C458D9D2B2D217BF4C637">
    <w:name w:val="1D7499143C9C458D9D2B2D217BF4C637"/>
  </w:style>
  <w:style w:type="paragraph" w:customStyle="1" w:styleId="0867156E27D445329E56DF1A7012507D">
    <w:name w:val="0867156E27D445329E56DF1A7012507D"/>
  </w:style>
  <w:style w:type="paragraph" w:customStyle="1" w:styleId="4E36BF6CF57344E7AA13DF954F4C0B35">
    <w:name w:val="4E36BF6CF57344E7AA13DF954F4C0B35"/>
  </w:style>
  <w:style w:type="paragraph" w:customStyle="1" w:styleId="F5A3F3E3ED8943C5AE01E84F62173719">
    <w:name w:val="F5A3F3E3ED8943C5AE01E84F62173719"/>
  </w:style>
  <w:style w:type="paragraph" w:customStyle="1" w:styleId="16209397544D4CF3B64BA7FD16E9E013">
    <w:name w:val="16209397544D4CF3B64BA7FD16E9E013"/>
  </w:style>
  <w:style w:type="paragraph" w:customStyle="1" w:styleId="C7E98F5E825E459C843C05C02ED8E0D7">
    <w:name w:val="C7E98F5E825E459C843C05C02ED8E0D7"/>
  </w:style>
  <w:style w:type="paragraph" w:customStyle="1" w:styleId="BDB1A6BE817C492A870EE9C21A3C4F3F">
    <w:name w:val="BDB1A6BE817C492A870EE9C21A3C4F3F"/>
  </w:style>
  <w:style w:type="paragraph" w:customStyle="1" w:styleId="69F8F0BCDD4544FFABC5703213A6F448">
    <w:name w:val="69F8F0BCDD4544FFABC5703213A6F448"/>
  </w:style>
  <w:style w:type="paragraph" w:customStyle="1" w:styleId="8AA5F8CC99314031B1931A9CB159F170">
    <w:name w:val="8AA5F8CC99314031B1931A9CB159F170"/>
  </w:style>
  <w:style w:type="paragraph" w:customStyle="1" w:styleId="0C653C1A5D174D3BBAE4DB53A71180D3">
    <w:name w:val="0C653C1A5D174D3BBAE4DB53A71180D3"/>
  </w:style>
  <w:style w:type="paragraph" w:customStyle="1" w:styleId="279373E559B84BC7A7D5B7E40C36607F">
    <w:name w:val="279373E559B84BC7A7D5B7E40C36607F"/>
  </w:style>
  <w:style w:type="paragraph" w:customStyle="1" w:styleId="E2B67BC6B2344158A9C6BB09B27073CB">
    <w:name w:val="E2B67BC6B2344158A9C6BB09B27073CB"/>
  </w:style>
  <w:style w:type="paragraph" w:customStyle="1" w:styleId="2A71174A1E954917991FC94D72AC2DA2">
    <w:name w:val="2A71174A1E954917991FC94D72AC2DA2"/>
  </w:style>
  <w:style w:type="paragraph" w:customStyle="1" w:styleId="0910226C83FE42888C6E1A65C812039B">
    <w:name w:val="0910226C83FE42888C6E1A65C812039B"/>
  </w:style>
  <w:style w:type="paragraph" w:customStyle="1" w:styleId="71BCC44626D1468099979B32C47BB52B">
    <w:name w:val="71BCC44626D1468099979B32C47BB52B"/>
  </w:style>
  <w:style w:type="paragraph" w:customStyle="1" w:styleId="C1EE5B41E8B74DDFBD49234D04F38317">
    <w:name w:val="C1EE5B41E8B74DDFBD49234D04F38317"/>
  </w:style>
  <w:style w:type="paragraph" w:customStyle="1" w:styleId="CC5002D395F942F388577B2F9E37975C">
    <w:name w:val="CC5002D395F942F388577B2F9E37975C"/>
  </w:style>
  <w:style w:type="paragraph" w:customStyle="1" w:styleId="3D1B542C19DA4315BDFD77544087ECE9">
    <w:name w:val="3D1B542C19DA4315BDFD77544087ECE9"/>
  </w:style>
  <w:style w:type="paragraph" w:customStyle="1" w:styleId="2939BB69BB054C50B454A187269446AC">
    <w:name w:val="2939BB69BB054C50B454A187269446AC"/>
  </w:style>
  <w:style w:type="paragraph" w:customStyle="1" w:styleId="112D102E9C294007ACA523C238B0F451">
    <w:name w:val="112D102E9C294007ACA523C238B0F451"/>
  </w:style>
  <w:style w:type="paragraph" w:customStyle="1" w:styleId="3473C13108084BF89CFC577A557EC7B8">
    <w:name w:val="3473C13108084BF89CFC577A557EC7B8"/>
  </w:style>
  <w:style w:type="paragraph" w:customStyle="1" w:styleId="7FD1B02C0921441E93C9EE8FE8F0711F">
    <w:name w:val="7FD1B02C0921441E93C9EE8FE8F0711F"/>
  </w:style>
  <w:style w:type="paragraph" w:customStyle="1" w:styleId="B8CEC69753AF42D88D2D9013E7779B74">
    <w:name w:val="B8CEC69753AF42D88D2D9013E7779B74"/>
  </w:style>
  <w:style w:type="paragraph" w:customStyle="1" w:styleId="EF14238848B04C3B96F488522873AA59">
    <w:name w:val="EF14238848B04C3B96F488522873AA59"/>
  </w:style>
  <w:style w:type="paragraph" w:customStyle="1" w:styleId="D585217DA4F645608639C357C0FC1D49">
    <w:name w:val="D585217DA4F645608639C357C0FC1D49"/>
  </w:style>
  <w:style w:type="paragraph" w:customStyle="1" w:styleId="51304F93754141C49661E1817E025630">
    <w:name w:val="51304F93754141C49661E1817E025630"/>
  </w:style>
  <w:style w:type="paragraph" w:customStyle="1" w:styleId="B14D1DA1CA5C41EEBA5708CDBEC52942">
    <w:name w:val="B14D1DA1CA5C41EEBA5708CDBEC52942"/>
  </w:style>
  <w:style w:type="paragraph" w:customStyle="1" w:styleId="9F9BE6F5BBE84ACAB8993D0C9EAD7824">
    <w:name w:val="9F9BE6F5BBE84ACAB8993D0C9EAD7824"/>
  </w:style>
  <w:style w:type="paragraph" w:customStyle="1" w:styleId="B894C9017E854BA4AE6B4A144422D3C7">
    <w:name w:val="B894C9017E854BA4AE6B4A144422D3C7"/>
  </w:style>
  <w:style w:type="paragraph" w:customStyle="1" w:styleId="B76196866E044F0A8F2ADA9A729F20CB">
    <w:name w:val="B76196866E044F0A8F2ADA9A729F20CB"/>
  </w:style>
  <w:style w:type="paragraph" w:customStyle="1" w:styleId="3CE9668F8DA74B6AACCF05E607C381BE">
    <w:name w:val="3CE9668F8DA74B6AACCF05E607C381BE"/>
  </w:style>
  <w:style w:type="paragraph" w:customStyle="1" w:styleId="D635B91E29F449D7BCA6FB624144D869">
    <w:name w:val="D635B91E29F449D7BCA6FB624144D869"/>
  </w:style>
  <w:style w:type="paragraph" w:customStyle="1" w:styleId="8595C7D950A744C99A7B6B9BCF21CBCC">
    <w:name w:val="8595C7D950A744C99A7B6B9BCF21CBCC"/>
  </w:style>
  <w:style w:type="paragraph" w:customStyle="1" w:styleId="EB367834311C4FD1B1864FBFF668AD4F">
    <w:name w:val="EB367834311C4FD1B1864FBFF668AD4F"/>
  </w:style>
  <w:style w:type="paragraph" w:customStyle="1" w:styleId="E975D3C766314EB3907695E27E63D4B6">
    <w:name w:val="E975D3C766314EB3907695E27E63D4B6"/>
  </w:style>
  <w:style w:type="paragraph" w:customStyle="1" w:styleId="F45008062CA34C8C8FE04971D9AB11CB">
    <w:name w:val="F45008062CA34C8C8FE04971D9AB11CB"/>
  </w:style>
  <w:style w:type="paragraph" w:customStyle="1" w:styleId="6048BB7F051545D6A256837F28657A90">
    <w:name w:val="6048BB7F051545D6A256837F28657A90"/>
  </w:style>
  <w:style w:type="paragraph" w:customStyle="1" w:styleId="76C62A0B22FD483E8B13D130B26ED426">
    <w:name w:val="76C62A0B22FD483E8B13D130B26ED426"/>
  </w:style>
  <w:style w:type="paragraph" w:customStyle="1" w:styleId="B14DB3C82102496C8ECEF1C2EA6E5867">
    <w:name w:val="B14DB3C82102496C8ECEF1C2EA6E5867"/>
  </w:style>
  <w:style w:type="paragraph" w:customStyle="1" w:styleId="99F76D00DCE9428E9BBFF484611B498C">
    <w:name w:val="99F76D00DCE9428E9BBFF484611B498C"/>
  </w:style>
  <w:style w:type="paragraph" w:customStyle="1" w:styleId="56CE50A0F6014DAB94879B1CE579FD1E">
    <w:name w:val="56CE50A0F6014DAB94879B1CE579FD1E"/>
  </w:style>
  <w:style w:type="paragraph" w:customStyle="1" w:styleId="B2AA0107033748058B1890816957BA14">
    <w:name w:val="B2AA0107033748058B1890816957BA14"/>
  </w:style>
  <w:style w:type="paragraph" w:customStyle="1" w:styleId="7B08326BEA2B45BA895AB2782EFBAB08">
    <w:name w:val="7B08326BEA2B45BA895AB2782EFBAB08"/>
  </w:style>
  <w:style w:type="paragraph" w:customStyle="1" w:styleId="1744A70F4E9640C0897DB8B8B4110048">
    <w:name w:val="1744A70F4E9640C0897DB8B8B4110048"/>
  </w:style>
  <w:style w:type="paragraph" w:customStyle="1" w:styleId="1CC136253C544F9DAC5D72799CEB38AE">
    <w:name w:val="1CC136253C544F9DAC5D72799CEB38AE"/>
  </w:style>
  <w:style w:type="paragraph" w:customStyle="1" w:styleId="6092871667714DE18A2B2D62B179B11C">
    <w:name w:val="6092871667714DE18A2B2D62B179B11C"/>
  </w:style>
  <w:style w:type="paragraph" w:customStyle="1" w:styleId="2C8D2F7418094D2EA39DB88130CE9CBC">
    <w:name w:val="2C8D2F7418094D2EA39DB88130CE9CBC"/>
  </w:style>
  <w:style w:type="paragraph" w:customStyle="1" w:styleId="D4420E79C8A1447C89B91833D51E814F">
    <w:name w:val="D4420E79C8A1447C89B91833D51E814F"/>
  </w:style>
  <w:style w:type="paragraph" w:customStyle="1" w:styleId="B74C51195A524CA8B97A1D7270BF2A96">
    <w:name w:val="B74C51195A524CA8B97A1D7270BF2A96"/>
  </w:style>
  <w:style w:type="paragraph" w:customStyle="1" w:styleId="54D138EA53A546729C90183AECB67863">
    <w:name w:val="54D138EA53A546729C90183AECB67863"/>
  </w:style>
  <w:style w:type="paragraph" w:customStyle="1" w:styleId="168D547D4F52408E9A121B04F26ECB0D">
    <w:name w:val="168D547D4F52408E9A121B04F26ECB0D"/>
  </w:style>
  <w:style w:type="paragraph" w:customStyle="1" w:styleId="6B040DAEF42A4EACACFDCF527ACED640">
    <w:name w:val="6B040DAEF42A4EACACFDCF527ACED640"/>
  </w:style>
  <w:style w:type="paragraph" w:customStyle="1" w:styleId="0556182F46FB4EA7852E5D3E1982A969">
    <w:name w:val="0556182F46FB4EA7852E5D3E1982A969"/>
  </w:style>
  <w:style w:type="paragraph" w:customStyle="1" w:styleId="67E5C2A5BF3C44B7BB30547BE08E9C68">
    <w:name w:val="67E5C2A5BF3C44B7BB30547BE08E9C68"/>
  </w:style>
  <w:style w:type="paragraph" w:customStyle="1" w:styleId="4389BF41973D4EA2A4BC898F7BC885CE">
    <w:name w:val="4389BF41973D4EA2A4BC898F7BC885CE"/>
  </w:style>
  <w:style w:type="paragraph" w:customStyle="1" w:styleId="6AF8B04F94FF4DA3B906B51A7CBA11E0">
    <w:name w:val="6AF8B04F94FF4DA3B906B51A7CBA11E0"/>
  </w:style>
  <w:style w:type="paragraph" w:customStyle="1" w:styleId="8556AB5F0C164D61BD87D3B6BF3A8DAB">
    <w:name w:val="8556AB5F0C164D61BD87D3B6BF3A8DAB"/>
  </w:style>
  <w:style w:type="paragraph" w:customStyle="1" w:styleId="7236F8D90C89400E81E9BC26A619B46A">
    <w:name w:val="7236F8D90C89400E81E9BC26A619B46A"/>
  </w:style>
  <w:style w:type="paragraph" w:customStyle="1" w:styleId="54BD4A00D8E34F829316E5E9F93D34D3">
    <w:name w:val="54BD4A00D8E34F829316E5E9F93D34D3"/>
  </w:style>
  <w:style w:type="paragraph" w:customStyle="1" w:styleId="F2C54829AE2B4D0E8C91F543921F6E74">
    <w:name w:val="F2C54829AE2B4D0E8C91F543921F6E74"/>
  </w:style>
  <w:style w:type="paragraph" w:customStyle="1" w:styleId="E6E95A2829F541B2A4538C58E29109E5">
    <w:name w:val="E6E95A2829F541B2A4538C58E29109E5"/>
  </w:style>
  <w:style w:type="paragraph" w:customStyle="1" w:styleId="7896A329678B4A4399FC7258A32DDFEE">
    <w:name w:val="7896A329678B4A4399FC7258A32DDFEE"/>
  </w:style>
  <w:style w:type="paragraph" w:customStyle="1" w:styleId="29E1277CCFB84F5D86DCA4FE26EF43F1">
    <w:name w:val="29E1277CCFB84F5D86DCA4FE26EF43F1"/>
  </w:style>
  <w:style w:type="paragraph" w:customStyle="1" w:styleId="8A17C58EA1884768B958556960B586A5">
    <w:name w:val="8A17C58EA1884768B958556960B586A5"/>
  </w:style>
  <w:style w:type="paragraph" w:customStyle="1" w:styleId="9C854CB93F294E04A6D6640D9C669032">
    <w:name w:val="9C854CB93F294E04A6D6640D9C669032"/>
  </w:style>
  <w:style w:type="paragraph" w:customStyle="1" w:styleId="6A4B3E8B2F2E4ED2BD5A5BF6DAB0B55E">
    <w:name w:val="6A4B3E8B2F2E4ED2BD5A5BF6DAB0B55E"/>
  </w:style>
  <w:style w:type="paragraph" w:customStyle="1" w:styleId="B12D2D3001C64F08855F5FDA5362B956">
    <w:name w:val="B12D2D3001C64F08855F5FDA5362B956"/>
  </w:style>
  <w:style w:type="paragraph" w:customStyle="1" w:styleId="97BB88449D4143048FA55AC5D4B757B8">
    <w:name w:val="97BB88449D4143048FA55AC5D4B757B8"/>
  </w:style>
  <w:style w:type="paragraph" w:customStyle="1" w:styleId="6B92F5A9CEBD40989A17C9552645F9D8">
    <w:name w:val="6B92F5A9CEBD40989A17C9552645F9D8"/>
  </w:style>
  <w:style w:type="paragraph" w:customStyle="1" w:styleId="C968C4CB5F3D4D6E9811B42A27D4D31E">
    <w:name w:val="C968C4CB5F3D4D6E9811B42A27D4D31E"/>
  </w:style>
  <w:style w:type="paragraph" w:customStyle="1" w:styleId="83E8ABD342504CCB99E01EB55BB52A81">
    <w:name w:val="83E8ABD342504CCB99E01EB55BB52A81"/>
  </w:style>
  <w:style w:type="paragraph" w:customStyle="1" w:styleId="94E6F3F813884582835AC8501763E069">
    <w:name w:val="94E6F3F813884582835AC8501763E069"/>
  </w:style>
  <w:style w:type="paragraph" w:customStyle="1" w:styleId="A6EB219983D44901990F9AE2CEFDF2F7">
    <w:name w:val="A6EB219983D44901990F9AE2CEFDF2F7"/>
    <w:rsid w:val="008E3F88"/>
  </w:style>
  <w:style w:type="paragraph" w:customStyle="1" w:styleId="6C775AB04C0248F6B96F1200B34B3008">
    <w:name w:val="6C775AB04C0248F6B96F1200B34B3008"/>
    <w:rsid w:val="008E3F88"/>
  </w:style>
  <w:style w:type="paragraph" w:customStyle="1" w:styleId="97F3F7B7E39447C3963CEC979B20E14F">
    <w:name w:val="97F3F7B7E39447C3963CEC979B20E14F"/>
    <w:rsid w:val="008E3F88"/>
  </w:style>
  <w:style w:type="paragraph" w:customStyle="1" w:styleId="A780D4E6C8624DD791970B2EB4116B64">
    <w:name w:val="A780D4E6C8624DD791970B2EB4116B64"/>
    <w:rsid w:val="008E3F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0E5826-119C-4B3A-A6D2-21E32B5F3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8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Designing &amp; UI Development</vt:lpstr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Designing &amp; UI Development</dc:title>
  <dc:subject/>
  <dc:creator/>
  <cp:keywords/>
  <dc:description/>
  <cp:lastModifiedBy/>
  <cp:revision>1</cp:revision>
  <dcterms:created xsi:type="dcterms:W3CDTF">2023-04-16T14:03:00Z</dcterms:created>
  <dcterms:modified xsi:type="dcterms:W3CDTF">2023-04-17T04:40:00Z</dcterms:modified>
  <cp:contentStatus>by Avinash Malhotra -  IIT Alumni, 11+ Experience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